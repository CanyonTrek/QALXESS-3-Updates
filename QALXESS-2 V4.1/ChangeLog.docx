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CF61" w14:textId="77777777" w:rsidR="00DC080B" w:rsidRDefault="00DC080B" w:rsidP="00DC080B">
      <w:pPr>
        <w:pStyle w:val="Heading2"/>
        <w:numPr>
          <w:ilvl w:val="0"/>
          <w:numId w:val="0"/>
        </w:numPr>
        <w:ind w:left="1134"/>
      </w:pPr>
      <w:bookmarkStart w:id="0" w:name="_Toc176771905"/>
      <w:bookmarkStart w:id="1" w:name="_Hlk170215426"/>
    </w:p>
    <w:p w14:paraId="7ACEF6F9" w14:textId="39E050FB" w:rsidR="00DC080B" w:rsidRDefault="00DC080B" w:rsidP="00DC080B">
      <w:pPr>
        <w:pStyle w:val="Heading3"/>
        <w:numPr>
          <w:ilvl w:val="0"/>
          <w:numId w:val="0"/>
        </w:numPr>
        <w:ind w:left="1134" w:hanging="1134"/>
      </w:pPr>
      <w:bookmarkStart w:id="2" w:name="_Toc176771906"/>
      <w:bookmarkEnd w:id="0"/>
      <w:r>
        <w:t xml:space="preserve">Course Name: </w:t>
      </w:r>
      <w:r w:rsidR="00877634">
        <w:rPr>
          <w:b w:val="0"/>
          <w:bCs w:val="0"/>
        </w:rPr>
        <w:t>Linux System Fundamentals</w:t>
      </w:r>
    </w:p>
    <w:p w14:paraId="192F66F2" w14:textId="6B1F0A63" w:rsidR="00DC080B" w:rsidRDefault="00DC080B" w:rsidP="00DC080B">
      <w:pPr>
        <w:pStyle w:val="Heading3"/>
        <w:numPr>
          <w:ilvl w:val="0"/>
          <w:numId w:val="0"/>
        </w:numPr>
        <w:ind w:left="1134" w:hanging="1134"/>
      </w:pPr>
      <w:r>
        <w:t xml:space="preserve">Course Code: </w:t>
      </w:r>
      <w:r w:rsidR="00877634">
        <w:rPr>
          <w:b w:val="0"/>
          <w:bCs w:val="0"/>
        </w:rPr>
        <w:t>QALXESS-2</w:t>
      </w:r>
    </w:p>
    <w:p w14:paraId="1A4DCEE2" w14:textId="7C0A19D5" w:rsidR="00524EC7" w:rsidRPr="004A2C68" w:rsidRDefault="00DC080B" w:rsidP="00DC080B">
      <w:pPr>
        <w:pStyle w:val="Heading3"/>
        <w:numPr>
          <w:ilvl w:val="0"/>
          <w:numId w:val="0"/>
        </w:numPr>
        <w:ind w:left="1134" w:hanging="1134"/>
      </w:pPr>
      <w:r>
        <w:t xml:space="preserve">Course Owner: </w:t>
      </w:r>
      <w:r w:rsidR="00D43809">
        <w:rPr>
          <w:b w:val="0"/>
          <w:bCs w:val="0"/>
        </w:rPr>
        <w:t>Donald Cameron</w:t>
      </w:r>
      <w:r w:rsidR="00524EC7" w:rsidRPr="004A2C68">
        <w:t xml:space="preserve"> </w:t>
      </w:r>
      <w:bookmarkEnd w:id="2"/>
    </w:p>
    <w:p w14:paraId="22602FCB" w14:textId="268AC215" w:rsidR="004210EB" w:rsidRDefault="004210EB" w:rsidP="00C60BAC">
      <w:pPr>
        <w:pStyle w:val="Caption"/>
      </w:pPr>
    </w:p>
    <w:p w14:paraId="4AA8DD22" w14:textId="0006347A" w:rsidR="00DC080B" w:rsidRDefault="00DC080B" w:rsidP="00DC080B">
      <w:r w:rsidRPr="00DC080B">
        <w:t>Please ensure that you fill in this log whenever submitting a course update. If it is not received, the new materials will not be published.</w:t>
      </w:r>
    </w:p>
    <w:p w14:paraId="05C528F9" w14:textId="77777777" w:rsidR="00DC080B" w:rsidRPr="00DC080B" w:rsidRDefault="00DC080B" w:rsidP="00DC080B"/>
    <w:tbl>
      <w:tblPr>
        <w:tblStyle w:val="GridTable4"/>
        <w:tblW w:w="14454" w:type="dxa"/>
        <w:tblLook w:val="06A0" w:firstRow="1" w:lastRow="0" w:firstColumn="1" w:lastColumn="0" w:noHBand="1" w:noVBand="1"/>
      </w:tblPr>
      <w:tblGrid>
        <w:gridCol w:w="988"/>
        <w:gridCol w:w="1701"/>
        <w:gridCol w:w="1984"/>
        <w:gridCol w:w="2693"/>
        <w:gridCol w:w="2552"/>
        <w:gridCol w:w="2693"/>
        <w:gridCol w:w="1843"/>
      </w:tblGrid>
      <w:tr w:rsidR="00DC080B" w:rsidRPr="004B455B" w14:paraId="406E759B" w14:textId="3519D317" w:rsidTr="00BB6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4" w:type="dxa"/>
            <w:gridSpan w:val="7"/>
          </w:tcPr>
          <w:p w14:paraId="3C8B31ED" w14:textId="41F04CC5" w:rsidR="00DC080B" w:rsidRPr="00DC080B" w:rsidRDefault="00DC080B" w:rsidP="00DC080B">
            <w:pPr>
              <w:pStyle w:val="Table"/>
              <w:jc w:val="center"/>
              <w:rPr>
                <w:color w:val="FFFFFF" w:themeColor="background1"/>
              </w:rPr>
            </w:pPr>
            <w:r w:rsidRPr="00DC080B">
              <w:rPr>
                <w:color w:val="FFFFFF" w:themeColor="background1"/>
                <w:sz w:val="24"/>
                <w:szCs w:val="32"/>
              </w:rPr>
              <w:t>Change Log</w:t>
            </w:r>
          </w:p>
        </w:tc>
      </w:tr>
      <w:tr w:rsidR="00DC080B" w:rsidRPr="004B455B" w14:paraId="54C4E6D1" w14:textId="092204AD" w:rsidTr="009847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A293F2" w14:textId="7B172F53" w:rsidR="00DC080B" w:rsidRPr="00984720" w:rsidRDefault="00DC080B" w:rsidP="00F02405">
            <w:pPr>
              <w:pStyle w:val="Table"/>
              <w:rPr>
                <w:b w:val="0"/>
                <w:bCs w:val="0"/>
                <w:sz w:val="22"/>
                <w:szCs w:val="28"/>
              </w:rPr>
            </w:pPr>
            <w:r w:rsidRPr="00984720">
              <w:rPr>
                <w:b w:val="0"/>
                <w:bCs w:val="0"/>
                <w:sz w:val="22"/>
                <w:szCs w:val="28"/>
              </w:rPr>
              <w:t>Version No.</w:t>
            </w:r>
          </w:p>
        </w:tc>
        <w:tc>
          <w:tcPr>
            <w:tcW w:w="1701" w:type="dxa"/>
          </w:tcPr>
          <w:p w14:paraId="4012A68C" w14:textId="0FA55B40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Date</w:t>
            </w:r>
          </w:p>
        </w:tc>
        <w:tc>
          <w:tcPr>
            <w:tcW w:w="1984" w:type="dxa"/>
          </w:tcPr>
          <w:p w14:paraId="6BB1C51A" w14:textId="1AECE209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Created/Altered By</w:t>
            </w:r>
          </w:p>
        </w:tc>
        <w:tc>
          <w:tcPr>
            <w:tcW w:w="2693" w:type="dxa"/>
          </w:tcPr>
          <w:p w14:paraId="268C1776" w14:textId="4D9F19E8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Documents Altered</w:t>
            </w:r>
          </w:p>
        </w:tc>
        <w:tc>
          <w:tcPr>
            <w:tcW w:w="2552" w:type="dxa"/>
          </w:tcPr>
          <w:p w14:paraId="676CD219" w14:textId="4FB8441B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Area of Document Changed (slide/page #)</w:t>
            </w:r>
          </w:p>
        </w:tc>
        <w:tc>
          <w:tcPr>
            <w:tcW w:w="2693" w:type="dxa"/>
          </w:tcPr>
          <w:p w14:paraId="1088EFAC" w14:textId="00034F8B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Detail of Change</w:t>
            </w:r>
          </w:p>
        </w:tc>
        <w:tc>
          <w:tcPr>
            <w:tcW w:w="1843" w:type="dxa"/>
          </w:tcPr>
          <w:p w14:paraId="038FEBC7" w14:textId="5DF14A0A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Published Date</w:t>
            </w:r>
          </w:p>
        </w:tc>
      </w:tr>
      <w:tr w:rsidR="00877634" w:rsidRPr="004B455B" w14:paraId="4B74F0A0" w14:textId="7B5085E1" w:rsidTr="0098472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0D7C2AF" w14:textId="21B6C88A" w:rsidR="00877634" w:rsidRPr="00984720" w:rsidRDefault="00E55C86" w:rsidP="00877634">
            <w:pPr>
              <w:pStyle w:val="TableBullet"/>
              <w:numPr>
                <w:ilvl w:val="0"/>
                <w:numId w:val="0"/>
              </w:numPr>
              <w:ind w:left="306"/>
              <w:rPr>
                <w:b w:val="0"/>
                <w:bCs w:val="0"/>
                <w:sz w:val="22"/>
                <w:szCs w:val="28"/>
              </w:rPr>
            </w:pPr>
            <w:r>
              <w:rPr>
                <w:b w:val="0"/>
                <w:bCs w:val="0"/>
                <w:sz w:val="22"/>
                <w:szCs w:val="28"/>
              </w:rPr>
              <w:t>4.</w:t>
            </w:r>
            <w:r w:rsidR="00D43809">
              <w:rPr>
                <w:b w:val="0"/>
                <w:bCs w:val="0"/>
                <w:sz w:val="22"/>
                <w:szCs w:val="28"/>
              </w:rPr>
              <w:t>1</w:t>
            </w:r>
          </w:p>
        </w:tc>
        <w:tc>
          <w:tcPr>
            <w:tcW w:w="1701" w:type="dxa"/>
          </w:tcPr>
          <w:p w14:paraId="1054767D" w14:textId="011B9744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</w:t>
            </w:r>
            <w:r w:rsidR="00D43809">
              <w:rPr>
                <w:sz w:val="22"/>
                <w:szCs w:val="28"/>
              </w:rPr>
              <w:t>0</w:t>
            </w:r>
            <w:r>
              <w:rPr>
                <w:sz w:val="22"/>
                <w:szCs w:val="28"/>
              </w:rPr>
              <w:t>/4/202</w:t>
            </w:r>
            <w:r w:rsidR="00D43809">
              <w:rPr>
                <w:sz w:val="22"/>
                <w:szCs w:val="28"/>
              </w:rPr>
              <w:t>6</w:t>
            </w:r>
          </w:p>
        </w:tc>
        <w:tc>
          <w:tcPr>
            <w:tcW w:w="1984" w:type="dxa"/>
          </w:tcPr>
          <w:p w14:paraId="36BC5920" w14:textId="3031B2CC" w:rsidR="00877634" w:rsidRPr="00984720" w:rsidRDefault="00D43809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Donald Cameron</w:t>
            </w:r>
          </w:p>
        </w:tc>
        <w:tc>
          <w:tcPr>
            <w:tcW w:w="2693" w:type="dxa"/>
          </w:tcPr>
          <w:p w14:paraId="135254C2" w14:textId="632EFC7B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Instructor PowerPoints</w:t>
            </w:r>
          </w:p>
        </w:tc>
        <w:tc>
          <w:tcPr>
            <w:tcW w:w="2552" w:type="dxa"/>
          </w:tcPr>
          <w:p w14:paraId="19FC63E8" w14:textId="77777777" w:rsidR="00877634" w:rsidRDefault="00D43809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DG_00</w:t>
            </w:r>
          </w:p>
          <w:p w14:paraId="1171A45A" w14:textId="77777777" w:rsidR="00D43809" w:rsidRDefault="00D43809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DG_01</w:t>
            </w:r>
          </w:p>
          <w:p w14:paraId="6DB42D27" w14:textId="77777777" w:rsidR="00D43809" w:rsidRDefault="00D43809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DG_02</w:t>
            </w:r>
          </w:p>
          <w:p w14:paraId="588A448E" w14:textId="5A970D89" w:rsidR="00D43809" w:rsidRPr="00984720" w:rsidRDefault="00D43809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DG_03</w:t>
            </w:r>
          </w:p>
        </w:tc>
        <w:tc>
          <w:tcPr>
            <w:tcW w:w="2693" w:type="dxa"/>
          </w:tcPr>
          <w:p w14:paraId="1157DF38" w14:textId="0BE4FE70" w:rsidR="00877634" w:rsidRPr="00984720" w:rsidRDefault="00D43809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Altered most diagrams to PNG with correct sizing and positions. Some new diagrams and cleaned some out of date notes</w:t>
            </w:r>
          </w:p>
        </w:tc>
        <w:tc>
          <w:tcPr>
            <w:tcW w:w="1843" w:type="dxa"/>
          </w:tcPr>
          <w:p w14:paraId="2B68E4C6" w14:textId="35DFDC51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</w:tr>
      <w:tr w:rsidR="00877634" w:rsidRPr="004B455B" w14:paraId="21F36F23" w14:textId="77777777" w:rsidTr="0098472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2ED81A8" w14:textId="3B606F81" w:rsidR="00877634" w:rsidRPr="00984720" w:rsidRDefault="00E55C86" w:rsidP="00877634">
            <w:pPr>
              <w:pStyle w:val="TableBullet"/>
              <w:numPr>
                <w:ilvl w:val="0"/>
                <w:numId w:val="0"/>
              </w:numPr>
              <w:ind w:left="306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4.</w:t>
            </w:r>
            <w:r w:rsidR="00D43809">
              <w:rPr>
                <w:sz w:val="22"/>
                <w:szCs w:val="28"/>
              </w:rPr>
              <w:t>1</w:t>
            </w:r>
          </w:p>
        </w:tc>
        <w:tc>
          <w:tcPr>
            <w:tcW w:w="1701" w:type="dxa"/>
          </w:tcPr>
          <w:p w14:paraId="4C93EEA9" w14:textId="486DB733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</w:t>
            </w:r>
            <w:r w:rsidR="00D43809">
              <w:rPr>
                <w:sz w:val="22"/>
                <w:szCs w:val="28"/>
              </w:rPr>
              <w:t>0</w:t>
            </w:r>
            <w:r>
              <w:rPr>
                <w:sz w:val="22"/>
                <w:szCs w:val="28"/>
              </w:rPr>
              <w:t>/4/2025</w:t>
            </w:r>
          </w:p>
        </w:tc>
        <w:tc>
          <w:tcPr>
            <w:tcW w:w="1984" w:type="dxa"/>
          </w:tcPr>
          <w:p w14:paraId="6237A10F" w14:textId="2BE9A3B2" w:rsidR="00877634" w:rsidRPr="00984720" w:rsidRDefault="00D43809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Annette Gill</w:t>
            </w:r>
          </w:p>
        </w:tc>
        <w:tc>
          <w:tcPr>
            <w:tcW w:w="2693" w:type="dxa"/>
          </w:tcPr>
          <w:p w14:paraId="0B2AAA39" w14:textId="313D0666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Delegate Guide (PowerPoints)</w:t>
            </w:r>
          </w:p>
        </w:tc>
        <w:tc>
          <w:tcPr>
            <w:tcW w:w="2552" w:type="dxa"/>
          </w:tcPr>
          <w:p w14:paraId="7ED10427" w14:textId="4E74AB7A" w:rsidR="00877634" w:rsidRPr="00984720" w:rsidRDefault="00D43809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DG_00 to DG_12</w:t>
            </w:r>
          </w:p>
        </w:tc>
        <w:tc>
          <w:tcPr>
            <w:tcW w:w="2693" w:type="dxa"/>
          </w:tcPr>
          <w:p w14:paraId="339935E5" w14:textId="4BE6F803" w:rsidR="00877634" w:rsidRPr="00984720" w:rsidRDefault="00D43809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Fixed ONE colour for each module. Prof-read and have changed many notes/bullet points</w:t>
            </w:r>
          </w:p>
        </w:tc>
        <w:tc>
          <w:tcPr>
            <w:tcW w:w="1843" w:type="dxa"/>
          </w:tcPr>
          <w:p w14:paraId="17B5510F" w14:textId="6813D94E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</w:tr>
      <w:tr w:rsidR="00877634" w:rsidRPr="004B455B" w14:paraId="05B48E0A" w14:textId="77777777" w:rsidTr="0098472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0304BB4" w14:textId="10C2E108" w:rsidR="00877634" w:rsidRPr="00984720" w:rsidRDefault="00877634" w:rsidP="00877634">
            <w:pPr>
              <w:pStyle w:val="TableBullet"/>
              <w:numPr>
                <w:ilvl w:val="0"/>
                <w:numId w:val="0"/>
              </w:numPr>
              <w:ind w:left="306"/>
              <w:rPr>
                <w:sz w:val="22"/>
                <w:szCs w:val="28"/>
              </w:rPr>
            </w:pPr>
          </w:p>
        </w:tc>
        <w:tc>
          <w:tcPr>
            <w:tcW w:w="1701" w:type="dxa"/>
          </w:tcPr>
          <w:p w14:paraId="47D5098A" w14:textId="03C9719A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1984" w:type="dxa"/>
          </w:tcPr>
          <w:p w14:paraId="52DBC21B" w14:textId="7C46D11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693" w:type="dxa"/>
          </w:tcPr>
          <w:p w14:paraId="53B270E1" w14:textId="245C1964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552" w:type="dxa"/>
          </w:tcPr>
          <w:p w14:paraId="7FA1573A" w14:textId="10799BD6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693" w:type="dxa"/>
          </w:tcPr>
          <w:p w14:paraId="6B9C570F" w14:textId="11F57441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1843" w:type="dxa"/>
          </w:tcPr>
          <w:p w14:paraId="67C4D88D" w14:textId="5C8462EC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</w:tr>
      <w:tr w:rsidR="00877634" w:rsidRPr="004B455B" w14:paraId="68DEEED3" w14:textId="77777777" w:rsidTr="0098472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1360BB0" w14:textId="77777777" w:rsidR="00877634" w:rsidRPr="00984720" w:rsidRDefault="00877634" w:rsidP="00877634">
            <w:pPr>
              <w:pStyle w:val="TableBullet"/>
              <w:numPr>
                <w:ilvl w:val="0"/>
                <w:numId w:val="0"/>
              </w:numPr>
              <w:ind w:left="306"/>
              <w:rPr>
                <w:sz w:val="22"/>
                <w:szCs w:val="28"/>
              </w:rPr>
            </w:pPr>
          </w:p>
        </w:tc>
        <w:tc>
          <w:tcPr>
            <w:tcW w:w="1701" w:type="dxa"/>
          </w:tcPr>
          <w:p w14:paraId="516B2EA9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1984" w:type="dxa"/>
          </w:tcPr>
          <w:p w14:paraId="17E9ED6D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693" w:type="dxa"/>
          </w:tcPr>
          <w:p w14:paraId="044634E2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552" w:type="dxa"/>
          </w:tcPr>
          <w:p w14:paraId="1467841E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693" w:type="dxa"/>
          </w:tcPr>
          <w:p w14:paraId="62442759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1843" w:type="dxa"/>
          </w:tcPr>
          <w:p w14:paraId="6BA660DD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</w:tr>
      <w:tr w:rsidR="00877634" w:rsidRPr="004B455B" w14:paraId="3CC99011" w14:textId="77777777" w:rsidTr="0098472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7BF0723" w14:textId="77777777" w:rsidR="00877634" w:rsidRPr="00984720" w:rsidRDefault="00877634" w:rsidP="00877634">
            <w:pPr>
              <w:pStyle w:val="TableBullet"/>
              <w:numPr>
                <w:ilvl w:val="0"/>
                <w:numId w:val="0"/>
              </w:numPr>
              <w:ind w:left="306"/>
              <w:rPr>
                <w:sz w:val="22"/>
                <w:szCs w:val="28"/>
              </w:rPr>
            </w:pPr>
          </w:p>
        </w:tc>
        <w:tc>
          <w:tcPr>
            <w:tcW w:w="1701" w:type="dxa"/>
          </w:tcPr>
          <w:p w14:paraId="5681BA55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1984" w:type="dxa"/>
          </w:tcPr>
          <w:p w14:paraId="49D628F1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693" w:type="dxa"/>
          </w:tcPr>
          <w:p w14:paraId="37ED8C21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552" w:type="dxa"/>
          </w:tcPr>
          <w:p w14:paraId="2F259B04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693" w:type="dxa"/>
          </w:tcPr>
          <w:p w14:paraId="50B8B7CD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1843" w:type="dxa"/>
          </w:tcPr>
          <w:p w14:paraId="59701B06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</w:tr>
      <w:bookmarkEnd w:id="1"/>
    </w:tbl>
    <w:p w14:paraId="4D1AE6AB" w14:textId="71E518F7" w:rsidR="00175BFD" w:rsidRPr="00175BFD" w:rsidRDefault="00175BFD" w:rsidP="00DC080B">
      <w:pPr>
        <w:pStyle w:val="TableCaption"/>
      </w:pPr>
    </w:p>
    <w:sectPr w:rsidR="00175BFD" w:rsidRPr="00175BFD" w:rsidSect="00DC080B">
      <w:headerReference w:type="default" r:id="rId11"/>
      <w:footerReference w:type="default" r:id="rId12"/>
      <w:footerReference w:type="first" r:id="rId13"/>
      <w:pgSz w:w="16838" w:h="11906" w:orient="landscape"/>
      <w:pgMar w:top="851" w:right="1701" w:bottom="851" w:left="1134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FD2FF" w14:textId="77777777" w:rsidR="00B453B5" w:rsidRDefault="00B453B5" w:rsidP="007F513E">
      <w:r>
        <w:separator/>
      </w:r>
    </w:p>
    <w:p w14:paraId="260E5635" w14:textId="77777777" w:rsidR="00B453B5" w:rsidRDefault="00B453B5"/>
    <w:p w14:paraId="0F0DF35E" w14:textId="77777777" w:rsidR="00B453B5" w:rsidRDefault="00B453B5"/>
  </w:endnote>
  <w:endnote w:type="continuationSeparator" w:id="0">
    <w:p w14:paraId="59B4746D" w14:textId="77777777" w:rsidR="00B453B5" w:rsidRDefault="00B453B5" w:rsidP="007F513E">
      <w:r>
        <w:continuationSeparator/>
      </w:r>
    </w:p>
    <w:p w14:paraId="7AE34E43" w14:textId="77777777" w:rsidR="00B453B5" w:rsidRDefault="00B453B5"/>
    <w:p w14:paraId="7D3E6A48" w14:textId="77777777" w:rsidR="00B453B5" w:rsidRDefault="00B453B5"/>
  </w:endnote>
  <w:endnote w:type="continuationNotice" w:id="1">
    <w:p w14:paraId="778E9EBD" w14:textId="77777777" w:rsidR="00B453B5" w:rsidRDefault="00B453B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  <w:embedRegular r:id="rId1" w:fontKey="{C00A8E83-4F30-4AF2-A16F-24B0DFA3C5C6}"/>
    <w:embedBold r:id="rId2" w:fontKey="{EED5593D-8DCB-4814-A4BA-75F1793B8FE5}"/>
    <w:embedItalic r:id="rId3" w:fontKey="{40F1EA36-6E47-40AD-B867-62C635EF26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Figtree ExtraBold">
    <w:charset w:val="00"/>
    <w:family w:val="auto"/>
    <w:pitch w:val="variable"/>
    <w:sig w:usb0="A000006F" w:usb1="0000007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charset w:val="00"/>
    <w:family w:val="auto"/>
    <w:pitch w:val="variable"/>
    <w:sig w:usb0="A000006F" w:usb1="0000007B" w:usb2="00000000" w:usb3="00000000" w:csb0="00000093" w:csb1="00000000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925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B4969B" w14:textId="5FBFF58A" w:rsidR="00EC332A" w:rsidRDefault="00EC332A" w:rsidP="001F72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389E0" w14:textId="77777777" w:rsidR="00B453B5" w:rsidRDefault="00B453B5" w:rsidP="007F513E">
      <w:r>
        <w:separator/>
      </w:r>
    </w:p>
    <w:p w14:paraId="1A2D2B6C" w14:textId="77777777" w:rsidR="00B453B5" w:rsidRDefault="00B453B5"/>
    <w:p w14:paraId="51E787EE" w14:textId="77777777" w:rsidR="00B453B5" w:rsidRDefault="00B453B5"/>
  </w:footnote>
  <w:footnote w:type="continuationSeparator" w:id="0">
    <w:p w14:paraId="24FB17B3" w14:textId="77777777" w:rsidR="00B453B5" w:rsidRDefault="00B453B5" w:rsidP="007F513E">
      <w:r>
        <w:continuationSeparator/>
      </w:r>
    </w:p>
    <w:p w14:paraId="4FC8F4FC" w14:textId="77777777" w:rsidR="00B453B5" w:rsidRDefault="00B453B5"/>
    <w:p w14:paraId="6B6B41E8" w14:textId="77777777" w:rsidR="00B453B5" w:rsidRDefault="00B453B5"/>
  </w:footnote>
  <w:footnote w:type="continuationNotice" w:id="1">
    <w:p w14:paraId="181ADFEB" w14:textId="77777777" w:rsidR="00B453B5" w:rsidRDefault="00B453B5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339ACE68" w:rsidR="00750DA6" w:rsidRDefault="00D767F5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1C6828F" wp14:editId="54ED3B2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embedSystemFonts/>
  <w:saveSubsetFonts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D77DA"/>
    <w:rsid w:val="001E2910"/>
    <w:rsid w:val="001E3BCE"/>
    <w:rsid w:val="001E44F2"/>
    <w:rsid w:val="001E5525"/>
    <w:rsid w:val="001F72C0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4468"/>
    <w:rsid w:val="00465FFB"/>
    <w:rsid w:val="00481DB4"/>
    <w:rsid w:val="00486D9B"/>
    <w:rsid w:val="0048772D"/>
    <w:rsid w:val="00497AD6"/>
    <w:rsid w:val="004A227A"/>
    <w:rsid w:val="004A298F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2B1B"/>
    <w:rsid w:val="00555765"/>
    <w:rsid w:val="005563F4"/>
    <w:rsid w:val="00574380"/>
    <w:rsid w:val="00574932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1D5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634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05D98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4720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A0"/>
    <w:rsid w:val="00A24D02"/>
    <w:rsid w:val="00A31043"/>
    <w:rsid w:val="00A433B2"/>
    <w:rsid w:val="00A45AFE"/>
    <w:rsid w:val="00A76D1A"/>
    <w:rsid w:val="00A85367"/>
    <w:rsid w:val="00A922CF"/>
    <w:rsid w:val="00A92980"/>
    <w:rsid w:val="00A96EFC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453B5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32E2"/>
    <w:rsid w:val="00C85939"/>
    <w:rsid w:val="00C876A6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809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080B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DF77FB"/>
    <w:rsid w:val="00E000D7"/>
    <w:rsid w:val="00E1001C"/>
    <w:rsid w:val="00E10B82"/>
    <w:rsid w:val="00E112F1"/>
    <w:rsid w:val="00E16CD0"/>
    <w:rsid w:val="00E22609"/>
    <w:rsid w:val="00E4088E"/>
    <w:rsid w:val="00E424DA"/>
    <w:rsid w:val="00E536DC"/>
    <w:rsid w:val="00E55C86"/>
    <w:rsid w:val="00E5797C"/>
    <w:rsid w:val="00E61FA2"/>
    <w:rsid w:val="00E635A6"/>
    <w:rsid w:val="00E714D8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332A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95FA7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51bab5-d36a-4f24-a761-998180967d12">
      <Terms xmlns="http://schemas.microsoft.com/office/infopath/2007/PartnerControls"/>
    </lcf76f155ced4ddcb4097134ff3c332f>
    <TaxCatchAll xmlns="52e7f57a-cc1d-4bce-9b60-d9dd785361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56BBB1E4FF9742A33FBD8267A09A09" ma:contentTypeVersion="20" ma:contentTypeDescription="Create a new document." ma:contentTypeScope="" ma:versionID="20b712914e31333b2350e8d9f89ed109">
  <xsd:schema xmlns:xsd="http://www.w3.org/2001/XMLSchema" xmlns:xs="http://www.w3.org/2001/XMLSchema" xmlns:p="http://schemas.microsoft.com/office/2006/metadata/properties" xmlns:ns2="4851bab5-d36a-4f24-a761-998180967d12" xmlns:ns3="52e7f57a-cc1d-4bce-9b60-d9dd785361c7" targetNamespace="http://schemas.microsoft.com/office/2006/metadata/properties" ma:root="true" ma:fieldsID="2b6d7960c137aa88f38dc03ba7d04627" ns2:_="" ns3:_="">
    <xsd:import namespace="4851bab5-d36a-4f24-a761-998180967d12"/>
    <xsd:import namespace="52e7f57a-cc1d-4bce-9b60-d9dd785361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1bab5-d36a-4f24-a761-998180967d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7f57a-cc1d-4bce-9b60-d9dd785361c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d87296d-c167-4d27-bd74-7208a540dcb7}" ma:internalName="TaxCatchAll" ma:showField="CatchAllData" ma:web="52e7f57a-cc1d-4bce-9b60-d9dd785361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4851bab5-d36a-4f24-a761-998180967d12"/>
    <ds:schemaRef ds:uri="52e7f57a-cc1d-4bce-9b60-d9dd785361c7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E7AB4B-1D27-4B3D-B04D-19C3E11AF5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51bab5-d36a-4f24-a761-998180967d12"/>
    <ds:schemaRef ds:uri="52e7f57a-cc1d-4bce-9b60-d9dd785361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35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753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Cameron, Donald</cp:lastModifiedBy>
  <cp:revision>13</cp:revision>
  <cp:lastPrinted>2024-06-05T09:35:00Z</cp:lastPrinted>
  <dcterms:created xsi:type="dcterms:W3CDTF">2024-11-04T18:08:00Z</dcterms:created>
  <dcterms:modified xsi:type="dcterms:W3CDTF">2026-04-20T11:37:00Z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0x010100EC56BBB1E4FF9742A33FBD8267A09A09</vt:lpwstr>
  </property>
</Properties>
</file>