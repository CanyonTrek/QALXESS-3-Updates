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5BDC9C90" w:rsidR="005F0B6B" w:rsidRPr="009506AA" w:rsidRDefault="009506AA" w:rsidP="00306CC8">
      <w:pPr>
        <w:pStyle w:val="Title"/>
        <w:ind w:left="2410"/>
        <w:rPr>
          <w:rFonts w:ascii="Cambria" w:hAnsi="Cambria"/>
        </w:rPr>
      </w:pPr>
      <w:r>
        <w:rPr>
          <w:rFonts w:ascii="Cambria" w:hAnsi="Cambria"/>
        </w:rPr>
        <w:t>Linux System Fundamentals</w:t>
      </w:r>
      <w:r w:rsidR="004E602D">
        <w:t xml:space="preserve"> </w:t>
      </w:r>
    </w:p>
    <w:p w14:paraId="62331D6C" w14:textId="77777777" w:rsidR="00306CC8" w:rsidRDefault="00306CC8" w:rsidP="00306CC8">
      <w:pPr>
        <w:ind w:left="2410"/>
      </w:pPr>
    </w:p>
    <w:p w14:paraId="4D1AE6AB" w14:textId="3A2E03D8" w:rsidR="00175BFD" w:rsidRPr="00175BFD" w:rsidRDefault="00B14693" w:rsidP="004E602D">
      <w:pPr>
        <w:pStyle w:val="Subtitle"/>
        <w:ind w:left="2410"/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602D">
        <w:t>Learner Guide</w:t>
      </w:r>
    </w:p>
    <w:sectPr w:rsidR="00175BFD" w:rsidRPr="00175BFD" w:rsidSect="002920C8"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D1703" w14:textId="77777777" w:rsidR="00294D35" w:rsidRDefault="00294D35" w:rsidP="007F513E">
      <w:r>
        <w:separator/>
      </w:r>
    </w:p>
    <w:p w14:paraId="3018AC6D" w14:textId="77777777" w:rsidR="00294D35" w:rsidRDefault="00294D35"/>
    <w:p w14:paraId="3D9B9F73" w14:textId="77777777" w:rsidR="00294D35" w:rsidRDefault="00294D35"/>
  </w:endnote>
  <w:endnote w:type="continuationSeparator" w:id="0">
    <w:p w14:paraId="4F2DA94E" w14:textId="77777777" w:rsidR="00294D35" w:rsidRDefault="00294D35" w:rsidP="007F513E">
      <w:r>
        <w:continuationSeparator/>
      </w:r>
    </w:p>
    <w:p w14:paraId="25C4F459" w14:textId="77777777" w:rsidR="00294D35" w:rsidRDefault="00294D35"/>
    <w:p w14:paraId="0FDEBA19" w14:textId="77777777" w:rsidR="00294D35" w:rsidRDefault="00294D35"/>
  </w:endnote>
  <w:endnote w:type="continuationNotice" w:id="1">
    <w:p w14:paraId="0F89AD79" w14:textId="77777777" w:rsidR="00294D35" w:rsidRDefault="00294D3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279CA542-4A64-46C7-AD96-C137D1D906C4}"/>
    <w:embedBold r:id="rId2" w:fontKey="{A5F89CC7-22B6-4347-BC37-08CC99CDFF00}"/>
    <w:embedItalic r:id="rId3" w:fontKey="{D6B46746-BB48-4418-9C17-2297F5543A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35269AC9-EE57-4220-8455-A7B4FF057C25}"/>
  </w:font>
  <w:font w:name="Figtree ExtraBold">
    <w:altName w:val="Calibri"/>
    <w:charset w:val="00"/>
    <w:family w:val="auto"/>
    <w:pitch w:val="variable"/>
    <w:sig w:usb0="A000006F" w:usb1="0000007B" w:usb2="00000000" w:usb3="00000000" w:csb0="00000093" w:csb1="00000000"/>
    <w:embedRegular r:id="rId5" w:fontKey="{D1CB1048-8C29-4A59-A0A5-7451F85A1B1F}"/>
    <w:embedBold r:id="rId6" w:fontKey="{F830991D-FB31-4174-8398-45695806A2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8E79D1B6-D278-4463-B19C-134BABFB5341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8" w:fontKey="{CA0EC0E5-6E4B-45F3-8A1E-D8750958F2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4E58" w14:textId="77777777" w:rsidR="00294D35" w:rsidRDefault="00294D35" w:rsidP="007F513E">
      <w:r>
        <w:separator/>
      </w:r>
    </w:p>
    <w:p w14:paraId="57394FC6" w14:textId="77777777" w:rsidR="00294D35" w:rsidRDefault="00294D35"/>
    <w:p w14:paraId="4CB6358C" w14:textId="77777777" w:rsidR="00294D35" w:rsidRDefault="00294D35"/>
  </w:footnote>
  <w:footnote w:type="continuationSeparator" w:id="0">
    <w:p w14:paraId="46F7C740" w14:textId="77777777" w:rsidR="00294D35" w:rsidRDefault="00294D35" w:rsidP="007F513E">
      <w:r>
        <w:continuationSeparator/>
      </w:r>
    </w:p>
    <w:p w14:paraId="2AA3C6BB" w14:textId="77777777" w:rsidR="00294D35" w:rsidRDefault="00294D35"/>
    <w:p w14:paraId="680BBDA9" w14:textId="77777777" w:rsidR="00294D35" w:rsidRDefault="00294D35"/>
  </w:footnote>
  <w:footnote w:type="continuationNotice" w:id="1">
    <w:p w14:paraId="059B5CD9" w14:textId="77777777" w:rsidR="00294D35" w:rsidRDefault="00294D3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A6813"/>
    <w:rsid w:val="000C11D1"/>
    <w:rsid w:val="000C6C71"/>
    <w:rsid w:val="000D691F"/>
    <w:rsid w:val="000E1396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0B7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94D35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30C0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4FC8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602D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06AA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5D4F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2559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2C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A657E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0243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71C6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4443"/>
    <w:rsid w:val="00F41476"/>
    <w:rsid w:val="00F5074A"/>
    <w:rsid w:val="00F5076F"/>
    <w:rsid w:val="00F50B47"/>
    <w:rsid w:val="00F559A5"/>
    <w:rsid w:val="00F5623C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17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12</cp:revision>
  <cp:lastPrinted>2024-06-05T09:35:00Z</cp:lastPrinted>
  <dcterms:created xsi:type="dcterms:W3CDTF">2024-11-04T18:08:00Z</dcterms:created>
  <dcterms:modified xsi:type="dcterms:W3CDTF">2026-04-20T10:33:00Z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