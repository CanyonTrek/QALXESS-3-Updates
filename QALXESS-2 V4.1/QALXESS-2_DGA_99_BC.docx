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E6AB" w14:textId="4236C3E9" w:rsidR="00175BFD" w:rsidRPr="00175BFD" w:rsidRDefault="003C24CF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70FA645F" wp14:editId="681B9BE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6424" cy="10694724"/>
            <wp:effectExtent l="0" t="0" r="0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footerReference w:type="first" r:id="rId12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77CC" w14:textId="77777777" w:rsidR="00946154" w:rsidRDefault="00946154" w:rsidP="007F513E">
      <w:r>
        <w:separator/>
      </w:r>
    </w:p>
    <w:p w14:paraId="6454B961" w14:textId="77777777" w:rsidR="00946154" w:rsidRDefault="00946154"/>
    <w:p w14:paraId="2158AA36" w14:textId="77777777" w:rsidR="00946154" w:rsidRDefault="00946154"/>
  </w:endnote>
  <w:endnote w:type="continuationSeparator" w:id="0">
    <w:p w14:paraId="0626D21F" w14:textId="77777777" w:rsidR="00946154" w:rsidRDefault="00946154" w:rsidP="007F513E">
      <w:r>
        <w:continuationSeparator/>
      </w:r>
    </w:p>
    <w:p w14:paraId="1A57A510" w14:textId="77777777" w:rsidR="00946154" w:rsidRDefault="00946154"/>
    <w:p w14:paraId="2F641A53" w14:textId="77777777" w:rsidR="00946154" w:rsidRDefault="00946154"/>
  </w:endnote>
  <w:endnote w:type="continuationNotice" w:id="1">
    <w:p w14:paraId="350BC794" w14:textId="77777777" w:rsidR="00946154" w:rsidRDefault="0094615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AC9B36B7-EF34-4C1E-BD2E-946504336E12}"/>
    <w:embedBold r:id="rId2" w:fontKey="{DB1CDC6F-1DE9-4DBF-909B-308C790D8519}"/>
    <w:embedItalic r:id="rId3" w:fontKey="{55F59E89-41BC-40B8-8655-4631134EAD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FF1E5459-95DA-4C40-BD18-BB7FA993E9A9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FFEF2635-2E3E-41FE-BC7D-EA020F30255A}"/>
    <w:embedBold r:id="rId6" w:fontKey="{7558415C-175F-494C-BCAC-F554A7752536}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7303C086-7722-4E36-9D02-1251A0020DEB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30D3A903-DAF7-49F2-9A07-2226A1341B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455D3" w14:textId="77777777" w:rsidR="00946154" w:rsidRDefault="00946154" w:rsidP="007F513E">
      <w:r>
        <w:separator/>
      </w:r>
    </w:p>
    <w:p w14:paraId="302D3BAC" w14:textId="77777777" w:rsidR="00946154" w:rsidRDefault="00946154"/>
    <w:p w14:paraId="5256FBEB" w14:textId="77777777" w:rsidR="00946154" w:rsidRDefault="00946154"/>
  </w:footnote>
  <w:footnote w:type="continuationSeparator" w:id="0">
    <w:p w14:paraId="3F2FBA5C" w14:textId="77777777" w:rsidR="00946154" w:rsidRDefault="00946154" w:rsidP="007F513E">
      <w:r>
        <w:continuationSeparator/>
      </w:r>
    </w:p>
    <w:p w14:paraId="250D3BDB" w14:textId="77777777" w:rsidR="00946154" w:rsidRDefault="00946154"/>
    <w:p w14:paraId="07BE11A3" w14:textId="77777777" w:rsidR="00946154" w:rsidRDefault="00946154"/>
  </w:footnote>
  <w:footnote w:type="continuationNotice" w:id="1">
    <w:p w14:paraId="0D802FC1" w14:textId="77777777" w:rsidR="00946154" w:rsidRDefault="00946154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8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6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8"/>
  </w:num>
  <w:num w:numId="13" w16cid:durableId="1582442330">
    <w:abstractNumId w:val="4"/>
  </w:num>
  <w:num w:numId="14" w16cid:durableId="1693529811">
    <w:abstractNumId w:val="17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150E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510F3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0581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24CF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3759B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1721A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D3D"/>
    <w:rsid w:val="00581435"/>
    <w:rsid w:val="00586AAF"/>
    <w:rsid w:val="00587965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80E"/>
    <w:rsid w:val="00820B3A"/>
    <w:rsid w:val="00820D5C"/>
    <w:rsid w:val="0082549C"/>
    <w:rsid w:val="00825BF8"/>
    <w:rsid w:val="00833678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316B"/>
    <w:rsid w:val="008F5350"/>
    <w:rsid w:val="00901E6B"/>
    <w:rsid w:val="00911ABF"/>
    <w:rsid w:val="00917B5C"/>
    <w:rsid w:val="00922C9A"/>
    <w:rsid w:val="0092574D"/>
    <w:rsid w:val="0093598F"/>
    <w:rsid w:val="00936440"/>
    <w:rsid w:val="00937313"/>
    <w:rsid w:val="009375F6"/>
    <w:rsid w:val="00946154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96CAE"/>
    <w:rsid w:val="00BA4525"/>
    <w:rsid w:val="00BB7B1E"/>
    <w:rsid w:val="00BC0C8C"/>
    <w:rsid w:val="00BC13CF"/>
    <w:rsid w:val="00BC172D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8FD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172"/>
    <w:rsid w:val="00D856D5"/>
    <w:rsid w:val="00D95E09"/>
    <w:rsid w:val="00D975A7"/>
    <w:rsid w:val="00DB79DE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27367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2AB244-63DC-453D-95DB-4D1FB0C24D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Bourne, Laura</cp:lastModifiedBy>
  <cp:revision>6</cp:revision>
  <cp:lastPrinted>2024-06-05T09:35:00Z</cp:lastPrinted>
  <dcterms:created xsi:type="dcterms:W3CDTF">2024-11-04T18:08:00Z</dcterms:created>
  <dcterms:modified xsi:type="dcterms:W3CDTF">2025-02-20T14:39:00Z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