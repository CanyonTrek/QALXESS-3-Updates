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E7F47" w14:textId="21E86274" w:rsidR="00524EC7" w:rsidRDefault="002A534D" w:rsidP="002A534D">
      <w:pPr>
        <w:pStyle w:val="Heading1"/>
        <w:numPr>
          <w:ilvl w:val="0"/>
          <w:numId w:val="0"/>
        </w:numPr>
        <w:ind w:left="1134" w:hanging="1134"/>
      </w:pPr>
      <w:bookmarkStart w:id="0" w:name="_Toc176771904"/>
      <w:bookmarkStart w:id="1" w:name="_Hlk170215426"/>
      <w:r>
        <w:t xml:space="preserve">Build </w:t>
      </w:r>
      <w:r w:rsidR="00253BD2">
        <w:t>f</w:t>
      </w:r>
      <w:r>
        <w:t>orm</w:t>
      </w:r>
      <w:bookmarkEnd w:id="0"/>
    </w:p>
    <w:p w14:paraId="2F84348A" w14:textId="39FF81CB" w:rsidR="00E53C93" w:rsidRDefault="00DD4A11" w:rsidP="00E67E67">
      <w:pPr>
        <w:rPr>
          <w:rFonts w:ascii="Figtree" w:hAnsi="Figtree"/>
        </w:rPr>
      </w:pPr>
      <w:r w:rsidRPr="00DD4A11">
        <w:rPr>
          <w:rFonts w:ascii="Figtree" w:hAnsi="Figtree"/>
        </w:rPr>
        <w:t xml:space="preserve">Please download and complete this form in </w:t>
      </w:r>
      <w:r w:rsidR="008E6D84">
        <w:rPr>
          <w:rFonts w:ascii="Figtree" w:hAnsi="Figtree"/>
        </w:rPr>
        <w:t xml:space="preserve">the MS Word </w:t>
      </w:r>
      <w:r w:rsidRPr="00DD4A11">
        <w:rPr>
          <w:rFonts w:ascii="Figtree" w:hAnsi="Figtree"/>
        </w:rPr>
        <w:t xml:space="preserve">app. Using this </w:t>
      </w:r>
      <w:r w:rsidR="00D51E72">
        <w:rPr>
          <w:rFonts w:ascii="Figtree" w:hAnsi="Figtree"/>
        </w:rPr>
        <w:t xml:space="preserve">document </w:t>
      </w:r>
      <w:r w:rsidRPr="00DD4A11">
        <w:rPr>
          <w:rFonts w:ascii="Figtree" w:hAnsi="Figtree"/>
        </w:rPr>
        <w:t xml:space="preserve">in browser will limit its functionality. </w:t>
      </w:r>
    </w:p>
    <w:p w14:paraId="64F8FA78" w14:textId="128FBE4C" w:rsidR="00E67E67" w:rsidRDefault="00F844E6" w:rsidP="00E67E67">
      <w:r w:rsidRPr="00F844E6">
        <w:rPr>
          <w:rFonts w:ascii="Figtree" w:hAnsi="Figtree"/>
        </w:rPr>
        <w:t xml:space="preserve">The build form contains key details about the course and </w:t>
      </w:r>
      <w:r w:rsidR="00885152">
        <w:rPr>
          <w:rFonts w:ascii="Figtree" w:hAnsi="Figtree"/>
        </w:rPr>
        <w:t xml:space="preserve">how it’s delivered to learners </w:t>
      </w:r>
      <w:r w:rsidRPr="00F844E6">
        <w:rPr>
          <w:rFonts w:ascii="Figtree" w:hAnsi="Figtree"/>
        </w:rPr>
        <w:t xml:space="preserve">(digital or print). Complete </w:t>
      </w:r>
      <w:r w:rsidRPr="00885152">
        <w:rPr>
          <w:rFonts w:ascii="Figtree" w:hAnsi="Figtree"/>
          <w:b/>
          <w:bCs/>
        </w:rPr>
        <w:t>all</w:t>
      </w:r>
      <w:r w:rsidRPr="00F844E6">
        <w:rPr>
          <w:rFonts w:ascii="Figtree" w:hAnsi="Figtree"/>
        </w:rPr>
        <w:t xml:space="preserve"> sections below. </w:t>
      </w:r>
    </w:p>
    <w:tbl>
      <w:tblPr>
        <w:tblStyle w:val="PlainTable1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 w:firstRow="1" w:lastRow="0" w:firstColumn="1" w:lastColumn="0" w:noHBand="1" w:noVBand="1"/>
      </w:tblPr>
      <w:tblGrid>
        <w:gridCol w:w="3681"/>
        <w:gridCol w:w="6520"/>
      </w:tblGrid>
      <w:tr w:rsidR="00054951" w:rsidRPr="00D556BF" w14:paraId="34B7F753" w14:textId="77777777" w:rsidTr="006620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5FDB3815" w14:textId="5DECDDA5" w:rsidR="00054951" w:rsidRPr="007F12D5" w:rsidRDefault="00054951">
            <w:pPr>
              <w:pStyle w:val="Tabl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 completed</w:t>
            </w:r>
          </w:p>
        </w:tc>
        <w:sdt>
          <w:sdtPr>
            <w:rPr>
              <w:sz w:val="22"/>
              <w:szCs w:val="22"/>
            </w:rPr>
            <w:id w:val="1068000115"/>
            <w:placeholder>
              <w:docPart w:val="DefaultPlaceholder_-1854013437"/>
            </w:placeholder>
            <w:date w:fullDate="2026-04-20T00:00:00Z">
              <w:dateFormat w:val="dd MMMM yyyy"/>
              <w:lid w:val="en-GB"/>
              <w:storeMappedDataAs w:val="dateTime"/>
              <w:calendar w:val="gregorian"/>
            </w:date>
          </w:sdtPr>
          <w:sdtContent>
            <w:tc>
              <w:tcPr>
                <w:tcW w:w="6520" w:type="dxa"/>
              </w:tcPr>
              <w:p w14:paraId="78036148" w14:textId="23E18D9E" w:rsidR="00054951" w:rsidRPr="00D556BF" w:rsidRDefault="002A07AA">
                <w:pPr>
                  <w:pStyle w:val="Table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b w:val="0"/>
                    <w:bCs w:val="0"/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2</w:t>
                </w:r>
                <w:r w:rsidR="000429F0">
                  <w:rPr>
                    <w:sz w:val="22"/>
                    <w:szCs w:val="22"/>
                  </w:rPr>
                  <w:t>0</w:t>
                </w:r>
                <w:r w:rsidR="00F727DA">
                  <w:rPr>
                    <w:sz w:val="22"/>
                    <w:szCs w:val="22"/>
                  </w:rPr>
                  <w:t xml:space="preserve"> </w:t>
                </w:r>
                <w:r w:rsidR="000429F0">
                  <w:rPr>
                    <w:sz w:val="22"/>
                    <w:szCs w:val="22"/>
                  </w:rPr>
                  <w:t>April</w:t>
                </w:r>
                <w:r w:rsidR="00F727DA">
                  <w:rPr>
                    <w:sz w:val="22"/>
                    <w:szCs w:val="22"/>
                  </w:rPr>
                  <w:t xml:space="preserve"> 202</w:t>
                </w:r>
                <w:r>
                  <w:rPr>
                    <w:sz w:val="22"/>
                    <w:szCs w:val="22"/>
                  </w:rPr>
                  <w:t>6</w:t>
                </w:r>
              </w:p>
            </w:tc>
          </w:sdtContent>
        </w:sdt>
      </w:tr>
    </w:tbl>
    <w:p w14:paraId="38F089DE" w14:textId="77777777" w:rsidR="00C72106" w:rsidRPr="00E67E67" w:rsidRDefault="00C72106" w:rsidP="00E67E67"/>
    <w:p w14:paraId="1890AB15" w14:textId="2C1BCA24" w:rsidR="002A534D" w:rsidRDefault="002A534D" w:rsidP="002A534D">
      <w:pPr>
        <w:pStyle w:val="Heading2"/>
        <w:numPr>
          <w:ilvl w:val="0"/>
          <w:numId w:val="0"/>
        </w:numPr>
        <w:ind w:left="1134" w:hanging="1134"/>
      </w:pPr>
      <w:r>
        <w:t xml:space="preserve">Course </w:t>
      </w:r>
      <w:r w:rsidR="0084500C">
        <w:t>d</w:t>
      </w:r>
      <w:r>
        <w:t>etails</w:t>
      </w:r>
    </w:p>
    <w:tbl>
      <w:tblPr>
        <w:tblStyle w:val="PlainTable1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 w:firstRow="1" w:lastRow="0" w:firstColumn="1" w:lastColumn="0" w:noHBand="1" w:noVBand="1"/>
      </w:tblPr>
      <w:tblGrid>
        <w:gridCol w:w="3681"/>
        <w:gridCol w:w="6520"/>
      </w:tblGrid>
      <w:tr w:rsidR="00980E33" w:rsidRPr="004B455B" w14:paraId="3B7FAF14" w14:textId="77777777" w:rsidTr="006620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7413EE21" w14:textId="17B99C74" w:rsidR="00980E33" w:rsidRPr="007F12D5" w:rsidRDefault="00980E33">
            <w:pPr>
              <w:pStyle w:val="Table"/>
              <w:rPr>
                <w:sz w:val="22"/>
                <w:szCs w:val="22"/>
              </w:rPr>
            </w:pPr>
            <w:r w:rsidRPr="007F12D5">
              <w:rPr>
                <w:sz w:val="22"/>
                <w:szCs w:val="22"/>
              </w:rPr>
              <w:t>Course code</w:t>
            </w:r>
          </w:p>
        </w:tc>
        <w:sdt>
          <w:sdtPr>
            <w:rPr>
              <w:sz w:val="24"/>
            </w:rPr>
            <w:id w:val="1804041310"/>
            <w:placeholder>
              <w:docPart w:val="DefaultPlaceholder_-1854013440"/>
            </w:placeholder>
          </w:sdtPr>
          <w:sdtContent>
            <w:tc>
              <w:tcPr>
                <w:tcW w:w="6520" w:type="dxa"/>
              </w:tcPr>
              <w:p w14:paraId="3BA34DD1" w14:textId="23719A28" w:rsidR="00980E33" w:rsidRPr="001A6E02" w:rsidRDefault="000429F0">
                <w:pPr>
                  <w:pStyle w:val="Table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b w:val="0"/>
                    <w:bCs w:val="0"/>
                    <w:sz w:val="24"/>
                  </w:rPr>
                </w:pPr>
                <w:r>
                  <w:rPr>
                    <w:sz w:val="24"/>
                  </w:rPr>
                  <w:t>QA</w:t>
                </w:r>
                <w:r w:rsidR="002A07AA">
                  <w:rPr>
                    <w:sz w:val="24"/>
                  </w:rPr>
                  <w:t>LXESS-2</w:t>
                </w:r>
              </w:p>
            </w:tc>
          </w:sdtContent>
        </w:sdt>
      </w:tr>
      <w:tr w:rsidR="00980E33" w:rsidRPr="004B455B" w14:paraId="35F79D9C" w14:textId="77777777" w:rsidTr="006620D9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2C6C5B06" w14:textId="244858EC" w:rsidR="00980E33" w:rsidRPr="007F12D5" w:rsidRDefault="00980E33" w:rsidP="002A534D">
            <w:pPr>
              <w:pStyle w:val="TableBullet"/>
              <w:numPr>
                <w:ilvl w:val="0"/>
                <w:numId w:val="0"/>
              </w:numPr>
              <w:rPr>
                <w:sz w:val="22"/>
                <w:szCs w:val="22"/>
              </w:rPr>
            </w:pPr>
            <w:r w:rsidRPr="007F12D5">
              <w:rPr>
                <w:sz w:val="22"/>
                <w:szCs w:val="22"/>
              </w:rPr>
              <w:t>Course title</w:t>
            </w:r>
          </w:p>
        </w:tc>
        <w:sdt>
          <w:sdtPr>
            <w:rPr>
              <w:sz w:val="24"/>
            </w:rPr>
            <w:id w:val="230663137"/>
            <w:placeholder>
              <w:docPart w:val="DefaultPlaceholder_-1854013440"/>
            </w:placeholder>
          </w:sdtPr>
          <w:sdtContent>
            <w:tc>
              <w:tcPr>
                <w:tcW w:w="6520" w:type="dxa"/>
              </w:tcPr>
              <w:p w14:paraId="53ECB6F7" w14:textId="583054B4" w:rsidR="00980E33" w:rsidRPr="001A6E02" w:rsidRDefault="002A07AA">
                <w:pPr>
                  <w:pStyle w:val="Table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</w:rPr>
                </w:pPr>
                <w:r>
                  <w:rPr>
                    <w:sz w:val="24"/>
                  </w:rPr>
                  <w:t>Linux System Fundamentals</w:t>
                </w:r>
              </w:p>
            </w:tc>
          </w:sdtContent>
        </w:sdt>
      </w:tr>
      <w:tr w:rsidR="00980E33" w:rsidRPr="004B455B" w14:paraId="06202291" w14:textId="77777777" w:rsidTr="006620D9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5425D3D1" w14:textId="4188F009" w:rsidR="00980E33" w:rsidRPr="007F12D5" w:rsidRDefault="00980E33" w:rsidP="002A534D">
            <w:pPr>
              <w:pStyle w:val="TableBullet"/>
              <w:numPr>
                <w:ilvl w:val="0"/>
                <w:numId w:val="0"/>
              </w:numPr>
              <w:rPr>
                <w:sz w:val="22"/>
                <w:szCs w:val="22"/>
              </w:rPr>
            </w:pPr>
            <w:r w:rsidRPr="007F12D5">
              <w:rPr>
                <w:sz w:val="22"/>
                <w:szCs w:val="22"/>
              </w:rPr>
              <w:t>Course author</w:t>
            </w:r>
          </w:p>
        </w:tc>
        <w:sdt>
          <w:sdtPr>
            <w:rPr>
              <w:sz w:val="24"/>
            </w:rPr>
            <w:id w:val="1383900162"/>
            <w:placeholder>
              <w:docPart w:val="DefaultPlaceholder_-1854013440"/>
            </w:placeholder>
          </w:sdtPr>
          <w:sdtContent>
            <w:tc>
              <w:tcPr>
                <w:tcW w:w="6520" w:type="dxa"/>
              </w:tcPr>
              <w:p w14:paraId="4A3BE92C" w14:textId="71793A8A" w:rsidR="00980E33" w:rsidRPr="001A6E02" w:rsidRDefault="00F727DA">
                <w:pPr>
                  <w:pStyle w:val="Table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</w:rPr>
                </w:pPr>
                <w:r>
                  <w:rPr>
                    <w:sz w:val="24"/>
                  </w:rPr>
                  <w:t>Donald Cameron</w:t>
                </w:r>
              </w:p>
            </w:tc>
          </w:sdtContent>
        </w:sdt>
      </w:tr>
      <w:tr w:rsidR="007F12D5" w:rsidRPr="004B455B" w14:paraId="64758D3A" w14:textId="77777777" w:rsidTr="006620D9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63ABDC4F" w14:textId="23091AD2" w:rsidR="007F12D5" w:rsidRPr="007F12D5" w:rsidRDefault="007F12D5" w:rsidP="002A534D">
            <w:pPr>
              <w:pStyle w:val="TableBullet"/>
              <w:numPr>
                <w:ilvl w:val="0"/>
                <w:numId w:val="0"/>
              </w:numPr>
              <w:rPr>
                <w:sz w:val="22"/>
                <w:szCs w:val="22"/>
              </w:rPr>
            </w:pPr>
            <w:r w:rsidRPr="007F12D5">
              <w:rPr>
                <w:sz w:val="22"/>
                <w:szCs w:val="22"/>
              </w:rPr>
              <w:t>Course version</w:t>
            </w:r>
          </w:p>
        </w:tc>
        <w:sdt>
          <w:sdtPr>
            <w:rPr>
              <w:sz w:val="24"/>
            </w:rPr>
            <w:id w:val="-922107245"/>
            <w:placeholder>
              <w:docPart w:val="DefaultPlaceholder_-1854013440"/>
            </w:placeholder>
          </w:sdtPr>
          <w:sdtContent>
            <w:tc>
              <w:tcPr>
                <w:tcW w:w="6520" w:type="dxa"/>
              </w:tcPr>
              <w:p w14:paraId="532F9BB7" w14:textId="60F59A37" w:rsidR="007F12D5" w:rsidRPr="001A6E02" w:rsidRDefault="00F727DA">
                <w:pPr>
                  <w:pStyle w:val="Table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</w:rPr>
                </w:pPr>
                <w:r>
                  <w:rPr>
                    <w:sz w:val="24"/>
                  </w:rPr>
                  <w:t>V</w:t>
                </w:r>
                <w:r w:rsidR="00153099">
                  <w:rPr>
                    <w:sz w:val="24"/>
                  </w:rPr>
                  <w:t>4</w:t>
                </w:r>
                <w:r w:rsidR="002A07AA">
                  <w:rPr>
                    <w:sz w:val="24"/>
                  </w:rPr>
                  <w:t>.</w:t>
                </w:r>
                <w:r w:rsidR="000429F0">
                  <w:rPr>
                    <w:sz w:val="24"/>
                  </w:rPr>
                  <w:t>1</w:t>
                </w:r>
              </w:p>
            </w:tc>
          </w:sdtContent>
        </w:sdt>
      </w:tr>
      <w:tr w:rsidR="00980E33" w:rsidRPr="004B455B" w14:paraId="6A8709A0" w14:textId="77777777" w:rsidTr="006620D9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10BD0B1F" w14:textId="77777777" w:rsidR="00980E33" w:rsidRDefault="00980E33" w:rsidP="002A534D">
            <w:pPr>
              <w:pStyle w:val="TableBullet"/>
              <w:numPr>
                <w:ilvl w:val="0"/>
                <w:numId w:val="0"/>
              </w:numPr>
              <w:rPr>
                <w:b w:val="0"/>
                <w:bCs w:val="0"/>
                <w:sz w:val="22"/>
                <w:szCs w:val="22"/>
              </w:rPr>
            </w:pPr>
            <w:r w:rsidRPr="007F12D5">
              <w:rPr>
                <w:sz w:val="22"/>
                <w:szCs w:val="22"/>
              </w:rPr>
              <w:t>First run date</w:t>
            </w:r>
          </w:p>
          <w:p w14:paraId="5A56B98A" w14:textId="4851C4B8" w:rsidR="00983598" w:rsidRPr="00983598" w:rsidRDefault="00983598" w:rsidP="002A534D">
            <w:pPr>
              <w:pStyle w:val="TableBullet"/>
              <w:numPr>
                <w:ilvl w:val="0"/>
                <w:numId w:val="0"/>
              </w:numPr>
              <w:rPr>
                <w:b w:val="0"/>
                <w:bCs w:val="0"/>
                <w:i/>
                <w:iCs/>
                <w:sz w:val="22"/>
                <w:szCs w:val="22"/>
              </w:rPr>
            </w:pPr>
            <w:r w:rsidRPr="00983598">
              <w:rPr>
                <w:b w:val="0"/>
                <w:bCs w:val="0"/>
                <w:i/>
                <w:iCs/>
                <w:sz w:val="22"/>
                <w:szCs w:val="22"/>
              </w:rPr>
              <w:t>P</w:t>
            </w:r>
            <w:r w:rsidR="00EA12C6">
              <w:rPr>
                <w:b w:val="0"/>
                <w:bCs w:val="0"/>
                <w:i/>
                <w:iCs/>
                <w:sz w:val="22"/>
                <w:szCs w:val="22"/>
              </w:rPr>
              <w:t>ublishing</w:t>
            </w:r>
            <w:r w:rsidRPr="00983598">
              <w:rPr>
                <w:b w:val="0"/>
                <w:bCs w:val="0"/>
                <w:i/>
                <w:iCs/>
                <w:sz w:val="22"/>
                <w:szCs w:val="22"/>
              </w:rPr>
              <w:t xml:space="preserve"> needs to be informed of the course 3 weeks prior to the first run date.</w:t>
            </w:r>
          </w:p>
        </w:tc>
        <w:tc>
          <w:tcPr>
            <w:tcW w:w="6520" w:type="dxa"/>
          </w:tcPr>
          <w:sdt>
            <w:sdtPr>
              <w:rPr>
                <w:i/>
                <w:iCs/>
                <w:sz w:val="24"/>
              </w:rPr>
              <w:id w:val="-1964338510"/>
              <w:placeholder>
                <w:docPart w:val="DefaultPlaceholder_-1854013437"/>
              </w:placeholder>
              <w:showingPlcHdr/>
              <w:date w:fullDate="2026-04-09T00:00:00Z">
                <w:dateFormat w:val="dd MMMM yyyy"/>
                <w:lid w:val="en-GB"/>
                <w:storeMappedDataAs w:val="dateTime"/>
                <w:calendar w:val="gregorian"/>
              </w:date>
            </w:sdtPr>
            <w:sdtContent>
              <w:p w14:paraId="3BBC858F" w14:textId="582B5652" w:rsidR="0051481D" w:rsidRPr="001A6E02" w:rsidRDefault="000429F0">
                <w:pPr>
                  <w:pStyle w:val="Table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i/>
                    <w:iCs/>
                    <w:sz w:val="24"/>
                  </w:rPr>
                </w:pPr>
                <w:r w:rsidRPr="00D31B7F">
                  <w:rPr>
                    <w:rStyle w:val="PlaceholderText"/>
                  </w:rPr>
                  <w:t>Click or tap to enter a date.</w:t>
                </w:r>
              </w:p>
            </w:sdtContent>
          </w:sdt>
          <w:p w14:paraId="4C18C4C4" w14:textId="2447F749" w:rsidR="00980E33" w:rsidRPr="001A6E02" w:rsidRDefault="000429F0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Next running of course April/May 2026</w:t>
            </w:r>
          </w:p>
        </w:tc>
      </w:tr>
      <w:tr w:rsidR="003A6DCC" w:rsidRPr="004B455B" w14:paraId="3B84AAA0" w14:textId="77777777" w:rsidTr="006620D9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617D60E3" w14:textId="77777777" w:rsidR="003A6DCC" w:rsidRDefault="003A6DCC" w:rsidP="002A534D">
            <w:pPr>
              <w:pStyle w:val="TableBullet"/>
              <w:numPr>
                <w:ilvl w:val="0"/>
                <w:numId w:val="0"/>
              </w:numPr>
              <w:rPr>
                <w:b w:val="0"/>
                <w:bCs w:val="0"/>
                <w:sz w:val="22"/>
                <w:szCs w:val="22"/>
              </w:rPr>
            </w:pPr>
            <w:r w:rsidRPr="007F12D5">
              <w:rPr>
                <w:sz w:val="22"/>
                <w:szCs w:val="22"/>
              </w:rPr>
              <w:t>Language</w:t>
            </w:r>
          </w:p>
          <w:p w14:paraId="6997ACB5" w14:textId="77777777" w:rsidR="005315D2" w:rsidRDefault="000E5084" w:rsidP="000E5084">
            <w:pPr>
              <w:rPr>
                <w:i/>
                <w:iCs/>
                <w:sz w:val="22"/>
                <w:szCs w:val="22"/>
              </w:rPr>
            </w:pPr>
            <w:r w:rsidRPr="000E5084">
              <w:rPr>
                <w:b w:val="0"/>
                <w:bCs w:val="0"/>
                <w:i/>
                <w:iCs/>
                <w:sz w:val="22"/>
                <w:szCs w:val="22"/>
              </w:rPr>
              <w:t>All standard QA materials should be in American English</w:t>
            </w:r>
            <w:r w:rsidR="005315D2">
              <w:rPr>
                <w:b w:val="0"/>
                <w:bCs w:val="0"/>
                <w:i/>
                <w:iCs/>
                <w:sz w:val="22"/>
                <w:szCs w:val="22"/>
              </w:rPr>
              <w:t xml:space="preserve">. </w:t>
            </w:r>
          </w:p>
          <w:p w14:paraId="5C6FB6A2" w14:textId="77777777" w:rsidR="005315D2" w:rsidRDefault="005315D2" w:rsidP="000E5084">
            <w:pPr>
              <w:rPr>
                <w:i/>
                <w:iCs/>
                <w:sz w:val="22"/>
                <w:szCs w:val="22"/>
              </w:rPr>
            </w:pPr>
            <w:r>
              <w:rPr>
                <w:b w:val="0"/>
                <w:bCs w:val="0"/>
                <w:i/>
                <w:iCs/>
                <w:sz w:val="22"/>
                <w:szCs w:val="22"/>
              </w:rPr>
              <w:t xml:space="preserve">Exceptions: </w:t>
            </w:r>
          </w:p>
          <w:p w14:paraId="70024751" w14:textId="6430E492" w:rsidR="005315D2" w:rsidRPr="005315D2" w:rsidRDefault="005315D2" w:rsidP="005315D2">
            <w:pPr>
              <w:pStyle w:val="ListParagraph"/>
              <w:numPr>
                <w:ilvl w:val="0"/>
                <w:numId w:val="27"/>
              </w:numPr>
              <w:rPr>
                <w:b w:val="0"/>
                <w:bCs w:val="0"/>
                <w:sz w:val="22"/>
                <w:szCs w:val="22"/>
              </w:rPr>
            </w:pPr>
            <w:r w:rsidRPr="005315D2">
              <w:rPr>
                <w:b w:val="0"/>
                <w:bCs w:val="0"/>
                <w:i/>
                <w:iCs/>
                <w:sz w:val="22"/>
                <w:szCs w:val="22"/>
              </w:rPr>
              <w:t>Apprenticeships</w:t>
            </w:r>
            <w:r>
              <w:rPr>
                <w:b w:val="0"/>
                <w:bCs w:val="0"/>
                <w:i/>
                <w:iCs/>
                <w:sz w:val="22"/>
                <w:szCs w:val="22"/>
              </w:rPr>
              <w:t>.</w:t>
            </w:r>
          </w:p>
          <w:p w14:paraId="6DE5741C" w14:textId="1365BB44" w:rsidR="005315D2" w:rsidRPr="005315D2" w:rsidRDefault="005315D2" w:rsidP="005315D2">
            <w:pPr>
              <w:pStyle w:val="ListParagraph"/>
              <w:numPr>
                <w:ilvl w:val="0"/>
                <w:numId w:val="27"/>
              </w:numPr>
              <w:rPr>
                <w:b w:val="0"/>
                <w:bCs w:val="0"/>
                <w:sz w:val="22"/>
                <w:szCs w:val="22"/>
              </w:rPr>
            </w:pPr>
            <w:r w:rsidRPr="005315D2">
              <w:rPr>
                <w:b w:val="0"/>
                <w:bCs w:val="0"/>
                <w:i/>
                <w:iCs/>
                <w:sz w:val="22"/>
                <w:szCs w:val="22"/>
              </w:rPr>
              <w:t>A</w:t>
            </w:r>
            <w:r w:rsidR="000E5084" w:rsidRPr="005315D2">
              <w:rPr>
                <w:b w:val="0"/>
                <w:bCs w:val="0"/>
                <w:i/>
                <w:iCs/>
                <w:sz w:val="22"/>
                <w:szCs w:val="22"/>
              </w:rPr>
              <w:t xml:space="preserve"> </w:t>
            </w:r>
            <w:r w:rsidR="008F0679">
              <w:rPr>
                <w:b w:val="0"/>
                <w:bCs w:val="0"/>
                <w:i/>
                <w:iCs/>
                <w:sz w:val="22"/>
                <w:szCs w:val="22"/>
              </w:rPr>
              <w:t xml:space="preserve">bespoke course </w:t>
            </w:r>
            <w:r w:rsidR="000E5084" w:rsidRPr="005315D2">
              <w:rPr>
                <w:b w:val="0"/>
                <w:bCs w:val="0"/>
                <w:i/>
                <w:iCs/>
                <w:sz w:val="22"/>
                <w:szCs w:val="22"/>
              </w:rPr>
              <w:t>agreement specifies otherwis</w:t>
            </w:r>
            <w:r w:rsidRPr="005315D2">
              <w:rPr>
                <w:b w:val="0"/>
                <w:bCs w:val="0"/>
                <w:i/>
                <w:iCs/>
                <w:sz w:val="22"/>
                <w:szCs w:val="22"/>
              </w:rPr>
              <w:t>e.</w:t>
            </w:r>
          </w:p>
          <w:p w14:paraId="697FD7A7" w14:textId="18D74D3F" w:rsidR="00C77730" w:rsidRPr="005315D2" w:rsidRDefault="005315D2" w:rsidP="005315D2">
            <w:pPr>
              <w:pStyle w:val="ListParagraph"/>
              <w:numPr>
                <w:ilvl w:val="0"/>
                <w:numId w:val="27"/>
              </w:numPr>
              <w:rPr>
                <w:sz w:val="22"/>
                <w:szCs w:val="22"/>
              </w:rPr>
            </w:pPr>
            <w:r w:rsidRPr="005315D2">
              <w:rPr>
                <w:b w:val="0"/>
                <w:bCs w:val="0"/>
                <w:i/>
                <w:iCs/>
                <w:sz w:val="22"/>
                <w:szCs w:val="22"/>
              </w:rPr>
              <w:t xml:space="preserve">The source material/accrediting body uses </w:t>
            </w:r>
            <w:r w:rsidR="000E5084" w:rsidRPr="005315D2">
              <w:rPr>
                <w:b w:val="0"/>
                <w:bCs w:val="0"/>
                <w:i/>
                <w:iCs/>
                <w:sz w:val="22"/>
                <w:szCs w:val="22"/>
              </w:rPr>
              <w:t>British English</w:t>
            </w:r>
            <w:r w:rsidR="000E5084" w:rsidRPr="005315D2">
              <w:rPr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6520" w:type="dxa"/>
          </w:tcPr>
          <w:sdt>
            <w:sdtPr>
              <w:rPr>
                <w:rStyle w:val="Dropdown"/>
              </w:rPr>
              <w:alias w:val="Language"/>
              <w:tag w:val="Language"/>
              <w:id w:val="1583951641"/>
              <w:placeholder>
                <w:docPart w:val="DefaultPlaceholder_-1854013438"/>
              </w:placeholder>
              <w:dropDownList>
                <w:listItem w:value="Choose an item."/>
                <w:listItem w:displayText="American English" w:value="American English"/>
                <w:listItem w:displayText="British English" w:value="British English"/>
              </w:dropDownList>
            </w:sdtPr>
            <w:sdtEndPr>
              <w:rPr>
                <w:rStyle w:val="DefaultParagraphFont"/>
                <w:rFonts w:asciiTheme="minorHAnsi" w:hAnsiTheme="minorHAnsi"/>
              </w:rPr>
            </w:sdtEndPr>
            <w:sdtContent>
              <w:p w14:paraId="6CDD3DD8" w14:textId="617BE89A" w:rsidR="004047B6" w:rsidRPr="001A6E02" w:rsidRDefault="00F727DA" w:rsidP="0098359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Style w:val="Dropdown"/>
                  </w:rPr>
                  <w:t>American English</w:t>
                </w:r>
              </w:p>
            </w:sdtContent>
          </w:sdt>
          <w:p w14:paraId="6881180D" w14:textId="3FC24988" w:rsidR="003A6DCC" w:rsidRPr="001A6E02" w:rsidRDefault="00F727DA" w:rsidP="000E5084">
            <w:pPr>
              <w:pStyle w:val="Bulletlist1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Some words in the slides may still be in English format.</w:t>
            </w:r>
          </w:p>
        </w:tc>
      </w:tr>
      <w:tr w:rsidR="0070573F" w:rsidRPr="004B455B" w14:paraId="4A55A255" w14:textId="77777777" w:rsidTr="006620D9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7D12E616" w14:textId="7A0DAFC7" w:rsidR="007C222B" w:rsidRPr="007C222B" w:rsidRDefault="007C222B" w:rsidP="002A534D">
            <w:pPr>
              <w:pStyle w:val="TableBullet"/>
              <w:numPr>
                <w:ilvl w:val="0"/>
                <w:numId w:val="0"/>
              </w:numPr>
              <w:rPr>
                <w:b w:val="0"/>
                <w:bCs w:val="0"/>
                <w:sz w:val="22"/>
                <w:szCs w:val="22"/>
              </w:rPr>
            </w:pPr>
            <w:r w:rsidRPr="007C222B">
              <w:rPr>
                <w:sz w:val="22"/>
                <w:szCs w:val="22"/>
              </w:rPr>
              <w:t>Editing</w:t>
            </w:r>
            <w:r w:rsidR="00665D16" w:rsidRPr="007C222B">
              <w:rPr>
                <w:sz w:val="22"/>
                <w:szCs w:val="22"/>
              </w:rPr>
              <w:t xml:space="preserve"> </w:t>
            </w:r>
            <w:r w:rsidRPr="007C222B">
              <w:rPr>
                <w:sz w:val="22"/>
                <w:szCs w:val="22"/>
              </w:rPr>
              <w:t>info</w:t>
            </w:r>
          </w:p>
          <w:p w14:paraId="278FC74F" w14:textId="6ED764AB" w:rsidR="0070573F" w:rsidRPr="007F12D5" w:rsidRDefault="007C222B" w:rsidP="002A534D">
            <w:pPr>
              <w:pStyle w:val="TableBullet"/>
              <w:numPr>
                <w:ilvl w:val="0"/>
                <w:numId w:val="0"/>
              </w:numPr>
              <w:rPr>
                <w:sz w:val="22"/>
                <w:szCs w:val="22"/>
              </w:rPr>
            </w:pPr>
            <w:r w:rsidRPr="007C222B">
              <w:rPr>
                <w:b w:val="0"/>
                <w:bCs w:val="0"/>
                <w:i/>
                <w:iCs/>
                <w:sz w:val="22"/>
                <w:szCs w:val="22"/>
              </w:rPr>
              <w:t xml:space="preserve">Please detail any key information that is needed for the proofing process. For instance, </w:t>
            </w:r>
            <w:r w:rsidR="00885152">
              <w:rPr>
                <w:b w:val="0"/>
                <w:bCs w:val="0"/>
                <w:i/>
                <w:iCs/>
                <w:sz w:val="22"/>
                <w:szCs w:val="22"/>
              </w:rPr>
              <w:t>if</w:t>
            </w:r>
            <w:r w:rsidRPr="007C222B">
              <w:rPr>
                <w:b w:val="0"/>
                <w:bCs w:val="0"/>
                <w:i/>
                <w:iCs/>
                <w:sz w:val="22"/>
                <w:szCs w:val="22"/>
              </w:rPr>
              <w:t xml:space="preserve"> certain words</w:t>
            </w:r>
            <w:r w:rsidR="00885152">
              <w:rPr>
                <w:b w:val="0"/>
                <w:bCs w:val="0"/>
                <w:i/>
                <w:iCs/>
                <w:sz w:val="22"/>
                <w:szCs w:val="22"/>
              </w:rPr>
              <w:t xml:space="preserve"> should</w:t>
            </w:r>
            <w:r w:rsidRPr="007C222B">
              <w:rPr>
                <w:b w:val="0"/>
                <w:bCs w:val="0"/>
                <w:i/>
                <w:iCs/>
                <w:sz w:val="22"/>
                <w:szCs w:val="22"/>
              </w:rPr>
              <w:t xml:space="preserve"> be capitalized. </w:t>
            </w:r>
          </w:p>
        </w:tc>
        <w:tc>
          <w:tcPr>
            <w:tcW w:w="6520" w:type="dxa"/>
          </w:tcPr>
          <w:p w14:paraId="51DDF039" w14:textId="5F041E30" w:rsidR="0070573F" w:rsidRPr="001A6E02" w:rsidRDefault="00F727DA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Dropdown"/>
                <w:sz w:val="24"/>
              </w:rPr>
            </w:pPr>
            <w:r>
              <w:rPr>
                <w:rStyle w:val="Dropdown"/>
                <w:sz w:val="24"/>
              </w:rPr>
              <w:t>E</w:t>
            </w:r>
            <w:r>
              <w:rPr>
                <w:rStyle w:val="Dropdown"/>
              </w:rPr>
              <w:t>very effort has been made to ensure that all appropriate words are Capitalised.</w:t>
            </w:r>
          </w:p>
        </w:tc>
      </w:tr>
    </w:tbl>
    <w:p w14:paraId="24BE0F5E" w14:textId="2EC65511" w:rsidR="002A534D" w:rsidRDefault="002A534D" w:rsidP="002A534D">
      <w:pPr>
        <w:pStyle w:val="Heading2"/>
        <w:numPr>
          <w:ilvl w:val="0"/>
          <w:numId w:val="0"/>
        </w:numPr>
        <w:ind w:left="1134" w:hanging="1134"/>
      </w:pPr>
    </w:p>
    <w:p w14:paraId="60156981" w14:textId="77777777" w:rsidR="008A32B4" w:rsidRDefault="008A32B4">
      <w:pPr>
        <w:spacing w:before="0" w:after="160" w:line="259" w:lineRule="auto"/>
        <w:rPr>
          <w:rFonts w:eastAsiaTheme="majorEastAsia" w:cstheme="majorBidi"/>
          <w:b/>
          <w:bCs/>
          <w:sz w:val="32"/>
          <w:szCs w:val="32"/>
        </w:rPr>
      </w:pPr>
      <w:r>
        <w:br w:type="page"/>
      </w:r>
    </w:p>
    <w:p w14:paraId="7F0B9506" w14:textId="120DDE48" w:rsidR="002A534D" w:rsidRDefault="002A534D" w:rsidP="002A534D">
      <w:pPr>
        <w:pStyle w:val="Heading2"/>
        <w:numPr>
          <w:ilvl w:val="0"/>
          <w:numId w:val="0"/>
        </w:numPr>
        <w:ind w:left="1134" w:hanging="1134"/>
      </w:pPr>
      <w:r>
        <w:lastRenderedPageBreak/>
        <w:t xml:space="preserve">File </w:t>
      </w:r>
      <w:r w:rsidR="00F5060B">
        <w:t>de</w:t>
      </w:r>
      <w:r>
        <w:t>tails</w:t>
      </w:r>
    </w:p>
    <w:bookmarkEnd w:id="1"/>
    <w:p w14:paraId="7FB4A725" w14:textId="4353B90C" w:rsidR="00DE189F" w:rsidRDefault="00AD6D95" w:rsidP="005A0E65">
      <w:pPr>
        <w:spacing w:before="0" w:after="160" w:line="259" w:lineRule="auto"/>
      </w:pPr>
      <w:r>
        <w:t xml:space="preserve">You will need </w:t>
      </w:r>
      <w:r w:rsidR="00AA1CE3">
        <w:t>to fill out the below table for each “book”</w:t>
      </w:r>
      <w:r w:rsidR="00BF72FA">
        <w:t xml:space="preserve"> </w:t>
      </w:r>
      <w:r w:rsidR="00B11129">
        <w:t>within the course</w:t>
      </w:r>
      <w:r w:rsidR="00AA1CE3">
        <w:t>.</w:t>
      </w:r>
      <w:r w:rsidR="00BF72FA">
        <w:t xml:space="preserve"> </w:t>
      </w:r>
      <w:r w:rsidR="00C2327F">
        <w:t>Please note that y</w:t>
      </w:r>
      <w:r w:rsidR="005A0E65" w:rsidRPr="005A0E65">
        <w:t>ou might have several of one book type and none of another.</w:t>
      </w:r>
      <w:r w:rsidR="00DE189F">
        <w:t xml:space="preserve"> </w:t>
      </w:r>
    </w:p>
    <w:p w14:paraId="3AAD8F36" w14:textId="6356457D" w:rsidR="00DE189F" w:rsidRPr="00E55400" w:rsidRDefault="00DE189F" w:rsidP="005A0E65">
      <w:pPr>
        <w:spacing w:before="0" w:after="160" w:line="259" w:lineRule="auto"/>
      </w:pPr>
      <w:r w:rsidRPr="00E55400">
        <w:t>The different book types are:</w:t>
      </w:r>
    </w:p>
    <w:p w14:paraId="01EEFA77" w14:textId="4A5256AC" w:rsidR="004A6094" w:rsidRPr="00E55400" w:rsidRDefault="004A6094" w:rsidP="00DE189F">
      <w:pPr>
        <w:pStyle w:val="Bulletlist1"/>
      </w:pPr>
      <w:r w:rsidRPr="00E55400">
        <w:rPr>
          <w:b/>
          <w:bCs/>
        </w:rPr>
        <w:t>Pre</w:t>
      </w:r>
      <w:r w:rsidR="00904CD4" w:rsidRPr="00E55400">
        <w:rPr>
          <w:b/>
          <w:bCs/>
        </w:rPr>
        <w:t>-</w:t>
      </w:r>
      <w:r w:rsidRPr="00E55400">
        <w:rPr>
          <w:b/>
          <w:bCs/>
        </w:rPr>
        <w:t>course</w:t>
      </w:r>
      <w:r w:rsidR="00904CD4" w:rsidRPr="00E55400">
        <w:rPr>
          <w:b/>
          <w:bCs/>
        </w:rPr>
        <w:t xml:space="preserve"> reading:</w:t>
      </w:r>
      <w:r w:rsidR="003513EA" w:rsidRPr="00E55400">
        <w:rPr>
          <w:b/>
          <w:bCs/>
        </w:rPr>
        <w:t xml:space="preserve"> </w:t>
      </w:r>
      <w:r w:rsidR="003513EA" w:rsidRPr="00E55400">
        <w:t xml:space="preserve">Pre-course reading </w:t>
      </w:r>
      <w:r w:rsidR="00E55400" w:rsidRPr="00E55400">
        <w:t>consists of documents that the learners should receive ahead of the course run date to help prepare them.</w:t>
      </w:r>
    </w:p>
    <w:p w14:paraId="20B83DD1" w14:textId="544EBF56" w:rsidR="00D138AF" w:rsidRDefault="00D138AF" w:rsidP="00DE189F">
      <w:pPr>
        <w:pStyle w:val="Bulletlist1"/>
      </w:pPr>
      <w:r w:rsidRPr="009D5A0A">
        <w:rPr>
          <w:b/>
          <w:bCs/>
        </w:rPr>
        <w:t>Learner guide:</w:t>
      </w:r>
      <w:r>
        <w:t xml:space="preserve"> </w:t>
      </w:r>
      <w:r w:rsidR="00EB4316">
        <w:t xml:space="preserve">Contains the </w:t>
      </w:r>
      <w:r w:rsidR="008639ED">
        <w:t>primary</w:t>
      </w:r>
      <w:r w:rsidR="00EB4316">
        <w:t xml:space="preserve"> course content</w:t>
      </w:r>
      <w:r w:rsidR="008639ED">
        <w:t>.</w:t>
      </w:r>
    </w:p>
    <w:p w14:paraId="57283512" w14:textId="51C909A7" w:rsidR="00D138AF" w:rsidRPr="00D138AF" w:rsidRDefault="00D138AF" w:rsidP="00D138AF">
      <w:pPr>
        <w:pStyle w:val="Bulletlist1"/>
      </w:pPr>
      <w:r w:rsidRPr="009D5A0A">
        <w:rPr>
          <w:b/>
          <w:bCs/>
        </w:rPr>
        <w:t>Exercise guide:</w:t>
      </w:r>
      <w:r>
        <w:t xml:space="preserve"> C</w:t>
      </w:r>
      <w:r w:rsidRPr="00D138AF">
        <w:t>ontains activit</w:t>
      </w:r>
      <w:r w:rsidR="00F25080">
        <w:t xml:space="preserve">ies </w:t>
      </w:r>
      <w:r w:rsidRPr="00D138AF">
        <w:t>to reinforce learning</w:t>
      </w:r>
      <w:r w:rsidR="00F25080">
        <w:t xml:space="preserve"> (may be instructional or a workbook).</w:t>
      </w:r>
    </w:p>
    <w:p w14:paraId="3C88CB95" w14:textId="2566835F" w:rsidR="00D138AF" w:rsidRPr="00D138AF" w:rsidRDefault="00D138AF" w:rsidP="00D138AF">
      <w:pPr>
        <w:pStyle w:val="Bulletlist1"/>
      </w:pPr>
      <w:r w:rsidRPr="009D5A0A">
        <w:rPr>
          <w:b/>
          <w:bCs/>
        </w:rPr>
        <w:t>Handout</w:t>
      </w:r>
      <w:r w:rsidR="00F25080" w:rsidRPr="009D5A0A">
        <w:rPr>
          <w:b/>
          <w:bCs/>
        </w:rPr>
        <w:t>:</w:t>
      </w:r>
      <w:r w:rsidR="00F25080">
        <w:t xml:space="preserve"> Short, s</w:t>
      </w:r>
      <w:r w:rsidRPr="00D138AF">
        <w:t>upplementary material for learners</w:t>
      </w:r>
      <w:r w:rsidR="00717EAB">
        <w:t xml:space="preserve"> usually used as specific points within the course</w:t>
      </w:r>
      <w:r w:rsidR="00F25080">
        <w:t>.</w:t>
      </w:r>
    </w:p>
    <w:p w14:paraId="66F6D703" w14:textId="2A1D3D88" w:rsidR="00D138AF" w:rsidRDefault="00D138AF" w:rsidP="00D138AF">
      <w:pPr>
        <w:pStyle w:val="Bulletlist1"/>
      </w:pPr>
      <w:r w:rsidRPr="009D5A0A">
        <w:rPr>
          <w:b/>
          <w:bCs/>
        </w:rPr>
        <w:t>Lab file</w:t>
      </w:r>
      <w:r w:rsidR="00F25080" w:rsidRPr="009D5A0A">
        <w:rPr>
          <w:b/>
          <w:bCs/>
        </w:rPr>
        <w:t>:</w:t>
      </w:r>
      <w:r w:rsidR="00F25080">
        <w:t xml:space="preserve"> D</w:t>
      </w:r>
      <w:r w:rsidRPr="00D138AF">
        <w:t>igital files (e.g.</w:t>
      </w:r>
      <w:r w:rsidR="00F25080">
        <w:t>,</w:t>
      </w:r>
      <w:r w:rsidRPr="00D138AF">
        <w:t xml:space="preserve"> </w:t>
      </w:r>
      <w:proofErr w:type="spellStart"/>
      <w:r w:rsidRPr="00D138AF">
        <w:t>Jupyter</w:t>
      </w:r>
      <w:proofErr w:type="spellEnd"/>
      <w:r w:rsidRPr="00D138AF">
        <w:t xml:space="preserve"> Notebooks, Excel files) that can’t be printed or supported on Mimeo; these should be shared with learners by the instructor</w:t>
      </w:r>
      <w:r w:rsidR="00F25080">
        <w:t>.</w:t>
      </w:r>
    </w:p>
    <w:p w14:paraId="060BA0B1" w14:textId="09CB620D" w:rsidR="00080B36" w:rsidRPr="00B7318B" w:rsidRDefault="00B7318B" w:rsidP="00080B36">
      <w:r w:rsidRPr="00B7318B">
        <w:rPr>
          <w:b/>
          <w:bCs/>
        </w:rPr>
        <w:t>Note:</w:t>
      </w:r>
      <w:r>
        <w:t xml:space="preserve"> All files</w:t>
      </w:r>
      <w:r w:rsidR="00080B36" w:rsidRPr="00B7318B">
        <w:t xml:space="preserve"> are added to the instructor kit, so you do not need to specify.</w:t>
      </w:r>
    </w:p>
    <w:p w14:paraId="3D024CF1" w14:textId="1BCE1DA4" w:rsidR="001D1794" w:rsidRDefault="009468F6" w:rsidP="00D138AF">
      <w:pPr>
        <w:spacing w:before="0" w:after="160" w:line="259" w:lineRule="auto"/>
      </w:pPr>
      <w:r w:rsidRPr="009468F6">
        <w:t>To insert additional tables, click on the existing table and select the plus (+) button in the bottom right corner.</w:t>
      </w:r>
    </w:p>
    <w:sdt>
      <w:sdtPr>
        <w:rPr>
          <w:b w:val="0"/>
          <w:bCs w:val="0"/>
          <w:color w:val="auto"/>
          <w:sz w:val="22"/>
          <w:szCs w:val="22"/>
        </w:rPr>
        <w:id w:val="-310486225"/>
        <w15:repeatingSection>
          <w15:doNotAllowInsertDeleteSection w:val="1"/>
        </w15:repeatingSection>
      </w:sdtPr>
      <w:sdtEndPr>
        <w:rPr>
          <w:i/>
          <w:iCs/>
        </w:rPr>
      </w:sdtEndPr>
      <w:sdtContent>
        <w:tbl>
          <w:tblPr>
            <w:tblStyle w:val="GridTable4-Accent5"/>
            <w:tblW w:w="1019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6A0" w:firstRow="1" w:lastRow="0" w:firstColumn="1" w:lastColumn="0" w:noHBand="1" w:noVBand="1"/>
          </w:tblPr>
          <w:tblGrid>
            <w:gridCol w:w="3114"/>
            <w:gridCol w:w="7076"/>
          </w:tblGrid>
          <w:sdt>
            <w:sdtPr>
              <w:rPr>
                <w:b w:val="0"/>
                <w:bCs w:val="0"/>
                <w:color w:val="auto"/>
                <w:sz w:val="22"/>
                <w:szCs w:val="22"/>
              </w:rPr>
              <w:id w:val="320019390"/>
              <w:lock w:val="sdtLocked"/>
              <w:placeholder>
                <w:docPart w:val="DefaultPlaceholder_-1854013435"/>
              </w:placeholder>
              <w15:repeatingSectionItem/>
            </w:sdtPr>
            <w:sdtEndPr>
              <w:rPr>
                <w:i/>
                <w:iCs/>
              </w:rPr>
            </w:sdtEndPr>
            <w:sdtContent>
              <w:tr w:rsidR="004659B6" w:rsidRPr="00432522" w14:paraId="2D112AA1" w14:textId="77777777" w:rsidTr="00154103">
                <w:tr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trHeight w:val="384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10190" w:type="dxa"/>
                    <w:gridSpan w:val="2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3CCA636" w14:textId="74ECD213" w:rsidR="008470AD" w:rsidRPr="00432522" w:rsidRDefault="008470AD">
                    <w:pPr>
                      <w:pStyle w:val="Table"/>
                      <w:rPr>
                        <w:color w:val="auto"/>
                        <w:sz w:val="22"/>
                        <w:szCs w:val="22"/>
                      </w:rPr>
                    </w:pPr>
                  </w:p>
                </w:tc>
              </w:tr>
              <w:tr w:rsidR="008470AD" w:rsidRPr="00432522" w14:paraId="65A6C884" w14:textId="77777777" w:rsidTr="007C4E8D">
                <w:trPr>
                  <w:trHeight w:val="396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3114" w:type="dxa"/>
                    <w:tcBorders>
                      <w:top w:val="single" w:sz="4" w:space="0" w:color="auto"/>
                    </w:tcBorders>
                  </w:tcPr>
                  <w:p w14:paraId="069D2122" w14:textId="77777777" w:rsidR="008470AD" w:rsidRPr="00432522" w:rsidRDefault="008470AD">
                    <w:pPr>
                      <w:pStyle w:val="Table"/>
                      <w:rPr>
                        <w:color w:val="auto"/>
                        <w:sz w:val="22"/>
                        <w:szCs w:val="22"/>
                      </w:rPr>
                    </w:pPr>
                    <w:r w:rsidRPr="00432522">
                      <w:rPr>
                        <w:color w:val="auto"/>
                        <w:sz w:val="22"/>
                        <w:szCs w:val="22"/>
                      </w:rPr>
                      <w:t>Book type</w:t>
                    </w:r>
                  </w:p>
                </w:tc>
                <w:sdt>
                  <w:sdtPr>
                    <w:rPr>
                      <w:rStyle w:val="Dropdown"/>
                      <w:color w:val="auto"/>
                      <w:sz w:val="24"/>
                    </w:rPr>
                    <w:alias w:val="Book type"/>
                    <w:tag w:val="Book type"/>
                    <w:id w:val="-1908598730"/>
                    <w:placeholder>
                      <w:docPart w:val="0569F8C7C98D4C8C9DF9076960031FB7"/>
                    </w:placeholder>
                    <w:dropDownList>
                      <w:listItem w:value="Choose an item."/>
                      <w:listItem w:displayText="Pre-course reading" w:value="Pre-course reading"/>
                      <w:listItem w:displayText="Learner guide" w:value="Learner guide"/>
                      <w:listItem w:displayText="Exercise guide" w:value="Exercise guide"/>
                      <w:listItem w:displayText="Handout" w:value="Handout"/>
                      <w:listItem w:displayText="Lab file" w:value="Lab file"/>
                    </w:dropDownList>
                  </w:sdtPr>
                  <w:sdtEndPr>
                    <w:rPr>
                      <w:rStyle w:val="DefaultParagraphFont"/>
                      <w:rFonts w:asciiTheme="minorHAnsi" w:hAnsiTheme="minorHAnsi"/>
                    </w:rPr>
                  </w:sdtEndPr>
                  <w:sdtContent>
                    <w:tc>
                      <w:tcPr>
                        <w:tcW w:w="7076" w:type="dxa"/>
                        <w:tcBorders>
                          <w:top w:val="single" w:sz="4" w:space="0" w:color="auto"/>
                        </w:tcBorders>
                      </w:tcPr>
                      <w:p w14:paraId="550CC322" w14:textId="763CCA98" w:rsidR="008470AD" w:rsidRPr="001A6E02" w:rsidRDefault="00F727DA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rStyle w:val="Dropdown"/>
                            <w:color w:val="auto"/>
                            <w:sz w:val="24"/>
                          </w:rPr>
                          <w:t>Learner guide</w:t>
                        </w:r>
                      </w:p>
                    </w:tc>
                  </w:sdtContent>
                </w:sdt>
              </w:tr>
              <w:tr w:rsidR="008470AD" w:rsidRPr="00432522" w14:paraId="2216676E" w14:textId="77777777" w:rsidTr="007C4E8D">
                <w:trPr>
                  <w:trHeight w:val="1187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3114" w:type="dxa"/>
                  </w:tcPr>
                  <w:p w14:paraId="3FEAE2D4" w14:textId="2D306E83" w:rsidR="008470AD" w:rsidRDefault="008470AD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b w:val="0"/>
                        <w:bCs w:val="0"/>
                        <w:color w:val="auto"/>
                        <w:sz w:val="22"/>
                        <w:szCs w:val="22"/>
                      </w:rPr>
                    </w:pPr>
                    <w:r w:rsidRPr="00432522">
                      <w:rPr>
                        <w:color w:val="auto"/>
                        <w:sz w:val="22"/>
                        <w:szCs w:val="22"/>
                      </w:rPr>
                      <w:t>File</w:t>
                    </w:r>
                    <w:r w:rsidR="00C2327F">
                      <w:rPr>
                        <w:color w:val="auto"/>
                        <w:sz w:val="22"/>
                        <w:szCs w:val="22"/>
                      </w:rPr>
                      <w:t>/</w:t>
                    </w:r>
                    <w:r w:rsidRPr="00432522">
                      <w:rPr>
                        <w:color w:val="auto"/>
                        <w:sz w:val="22"/>
                        <w:szCs w:val="22"/>
                      </w:rPr>
                      <w:t>s</w:t>
                    </w:r>
                  </w:p>
                  <w:p w14:paraId="4A674FA3" w14:textId="28998097" w:rsidR="00983598" w:rsidRPr="00983598" w:rsidRDefault="00F5060B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b w:val="0"/>
                        <w:bCs w:val="0"/>
                        <w:color w:val="auto"/>
                        <w:sz w:val="22"/>
                        <w:szCs w:val="22"/>
                      </w:rPr>
                    </w:pPr>
                    <w:r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 xml:space="preserve">If files </w:t>
                    </w:r>
                    <w:r w:rsidR="00BA0080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 xml:space="preserve">should be </w:t>
                    </w:r>
                    <w:r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merged</w:t>
                    </w:r>
                    <w:r w:rsidR="00BA0080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/bound</w:t>
                    </w:r>
                    <w:r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, please</w:t>
                    </w:r>
                    <w:r w:rsidR="00983598" w:rsidRPr="00983598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list the files in the order they should appear.</w:t>
                    </w:r>
                  </w:p>
                </w:tc>
                <w:tc>
                  <w:tcPr>
                    <w:tcW w:w="7076" w:type="dxa"/>
                  </w:tcPr>
                  <w:sdt>
                    <w:sdtPr>
                      <w:rPr>
                        <w:rStyle w:val="Bulletlist1Char"/>
                      </w:rPr>
                      <w:id w:val="466938697"/>
                      <w:placeholder>
                        <w:docPart w:val="DefaultPlaceholder_-1854013440"/>
                      </w:placeholder>
                    </w:sdtPr>
                    <w:sdtContent>
                      <w:p w14:paraId="06ED0DFE" w14:textId="68892DB2" w:rsidR="00F66997" w:rsidRDefault="000429F0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Bulletlist1Char"/>
                          </w:rPr>
                        </w:pPr>
                        <w:r>
                          <w:rPr>
                            <w:rStyle w:val="Bulletlist1Char"/>
                          </w:rPr>
                          <w:t>QA</w:t>
                        </w:r>
                        <w:r w:rsidR="00057130">
                          <w:rPr>
                            <w:rStyle w:val="Bulletlist1Char"/>
                          </w:rPr>
                          <w:t>LXESS-2_DG_</w:t>
                        </w:r>
                        <w:r w:rsidR="00F727DA">
                          <w:rPr>
                            <w:rStyle w:val="Bulletlist1Char"/>
                          </w:rPr>
                          <w:t>00_FC.docx</w:t>
                        </w:r>
                      </w:p>
                      <w:p w14:paraId="29C97EF8" w14:textId="47D89C6D" w:rsidR="002A07AA" w:rsidRDefault="000429F0" w:rsidP="00F87FF9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color w:val="auto"/>
                            <w:sz w:val="24"/>
                          </w:rPr>
                          <w:t>QA</w:t>
                        </w:r>
                        <w:r w:rsidR="002A07AA">
                          <w:rPr>
                            <w:color w:val="auto"/>
                            <w:sz w:val="24"/>
                          </w:rPr>
                          <w:t>LXESS-2_</w:t>
                        </w:r>
                        <w:r w:rsidR="00153099">
                          <w:rPr>
                            <w:color w:val="auto"/>
                            <w:sz w:val="24"/>
                          </w:rPr>
                          <w:t>DG_0</w:t>
                        </w:r>
                        <w:r w:rsidR="002A07AA">
                          <w:rPr>
                            <w:color w:val="auto"/>
                            <w:sz w:val="24"/>
                          </w:rPr>
                          <w:t>0 – Course Introduction.pptx</w:t>
                        </w:r>
                      </w:p>
                      <w:p w14:paraId="6AF4762F" w14:textId="71DB78BC" w:rsidR="002A07AA" w:rsidRDefault="000429F0" w:rsidP="002A07AA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color w:val="auto"/>
                            <w:sz w:val="24"/>
                          </w:rPr>
                          <w:t>QA</w:t>
                        </w:r>
                        <w:r w:rsidR="002A07AA">
                          <w:rPr>
                            <w:color w:val="auto"/>
                            <w:sz w:val="24"/>
                          </w:rPr>
                          <w:t>LXESS-2_</w:t>
                        </w:r>
                        <w:r w:rsidR="00153099">
                          <w:rPr>
                            <w:color w:val="auto"/>
                            <w:sz w:val="24"/>
                          </w:rPr>
                          <w:t>DG_01</w:t>
                        </w:r>
                        <w:r w:rsidR="002A07AA">
                          <w:rPr>
                            <w:color w:val="auto"/>
                            <w:sz w:val="24"/>
                          </w:rPr>
                          <w:t xml:space="preserve"> – Just for Fun.pptx</w:t>
                        </w:r>
                      </w:p>
                      <w:p w14:paraId="3F66E1A2" w14:textId="70CB1B71" w:rsidR="002A07AA" w:rsidRDefault="000429F0" w:rsidP="002A07AA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color w:val="auto"/>
                            <w:sz w:val="24"/>
                          </w:rPr>
                          <w:t>QA</w:t>
                        </w:r>
                        <w:r w:rsidR="002A07AA">
                          <w:rPr>
                            <w:color w:val="auto"/>
                            <w:sz w:val="24"/>
                          </w:rPr>
                          <w:t>LXESS-2_</w:t>
                        </w:r>
                        <w:r w:rsidR="00153099">
                          <w:rPr>
                            <w:color w:val="auto"/>
                            <w:sz w:val="24"/>
                          </w:rPr>
                          <w:t>DG_02</w:t>
                        </w:r>
                        <w:r w:rsidR="002A07AA">
                          <w:rPr>
                            <w:color w:val="auto"/>
                            <w:sz w:val="24"/>
                          </w:rPr>
                          <w:t xml:space="preserve"> – Linux Session.pptx</w:t>
                        </w:r>
                      </w:p>
                      <w:p w14:paraId="68EAE7BB" w14:textId="419AC631" w:rsidR="002A07AA" w:rsidRDefault="000429F0" w:rsidP="002A07AA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color w:val="auto"/>
                            <w:sz w:val="24"/>
                          </w:rPr>
                          <w:t>QA</w:t>
                        </w:r>
                        <w:r w:rsidR="002A07AA">
                          <w:rPr>
                            <w:color w:val="auto"/>
                            <w:sz w:val="24"/>
                          </w:rPr>
                          <w:t>LXESS-2_</w:t>
                        </w:r>
                        <w:r w:rsidR="00153099">
                          <w:rPr>
                            <w:color w:val="auto"/>
                            <w:sz w:val="24"/>
                          </w:rPr>
                          <w:t>DG_03</w:t>
                        </w:r>
                        <w:r w:rsidR="002A07AA">
                          <w:rPr>
                            <w:color w:val="auto"/>
                            <w:sz w:val="24"/>
                          </w:rPr>
                          <w:t xml:space="preserve"> – Using Files and Directories.pptx</w:t>
                        </w:r>
                      </w:p>
                      <w:p w14:paraId="16C8CFA5" w14:textId="73A15897" w:rsidR="002A07AA" w:rsidRDefault="000429F0" w:rsidP="002A07AA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color w:val="auto"/>
                            <w:sz w:val="24"/>
                          </w:rPr>
                          <w:t>QA</w:t>
                        </w:r>
                        <w:r w:rsidR="002A07AA">
                          <w:rPr>
                            <w:color w:val="auto"/>
                            <w:sz w:val="24"/>
                          </w:rPr>
                          <w:t>LXESS-2_</w:t>
                        </w:r>
                        <w:r w:rsidR="00153099">
                          <w:rPr>
                            <w:color w:val="auto"/>
                            <w:sz w:val="24"/>
                          </w:rPr>
                          <w:t>DG_04</w:t>
                        </w:r>
                        <w:r w:rsidR="002A07AA">
                          <w:rPr>
                            <w:color w:val="auto"/>
                            <w:sz w:val="24"/>
                          </w:rPr>
                          <w:t xml:space="preserve"> – Editing Text.pptx</w:t>
                        </w:r>
                      </w:p>
                      <w:p w14:paraId="30D2B732" w14:textId="0F3543B6" w:rsidR="002A07AA" w:rsidRDefault="000429F0" w:rsidP="002A07AA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color w:val="auto"/>
                            <w:sz w:val="24"/>
                          </w:rPr>
                          <w:t>QA</w:t>
                        </w:r>
                        <w:r w:rsidR="002A07AA">
                          <w:rPr>
                            <w:color w:val="auto"/>
                            <w:sz w:val="24"/>
                          </w:rPr>
                          <w:t>LXESS-2_</w:t>
                        </w:r>
                        <w:r w:rsidR="00153099">
                          <w:rPr>
                            <w:color w:val="auto"/>
                            <w:sz w:val="24"/>
                          </w:rPr>
                          <w:t>DG_05</w:t>
                        </w:r>
                        <w:r w:rsidR="002A07AA">
                          <w:rPr>
                            <w:color w:val="auto"/>
                            <w:sz w:val="24"/>
                          </w:rPr>
                          <w:t xml:space="preserve"> – BASH.pptx</w:t>
                        </w:r>
                      </w:p>
                      <w:p w14:paraId="1ECAD33B" w14:textId="1A3D4885" w:rsidR="002A07AA" w:rsidRDefault="000429F0" w:rsidP="002A07AA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color w:val="auto"/>
                            <w:sz w:val="24"/>
                          </w:rPr>
                          <w:t>QA</w:t>
                        </w:r>
                        <w:r w:rsidR="002A07AA">
                          <w:rPr>
                            <w:color w:val="auto"/>
                            <w:sz w:val="24"/>
                          </w:rPr>
                          <w:t>LXESS-2_</w:t>
                        </w:r>
                        <w:r w:rsidR="00153099">
                          <w:rPr>
                            <w:color w:val="auto"/>
                            <w:sz w:val="24"/>
                          </w:rPr>
                          <w:t>DG_06</w:t>
                        </w:r>
                        <w:r w:rsidR="002A07AA">
                          <w:rPr>
                            <w:color w:val="auto"/>
                            <w:sz w:val="24"/>
                          </w:rPr>
                          <w:t xml:space="preserve"> – BASH Environment.pptx</w:t>
                        </w:r>
                      </w:p>
                      <w:p w14:paraId="66163EA5" w14:textId="579199F3" w:rsidR="002A07AA" w:rsidRDefault="000429F0" w:rsidP="002A07AA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color w:val="auto"/>
                            <w:sz w:val="24"/>
                          </w:rPr>
                          <w:t>QA</w:t>
                        </w:r>
                        <w:r w:rsidR="002A07AA">
                          <w:rPr>
                            <w:color w:val="auto"/>
                            <w:sz w:val="24"/>
                          </w:rPr>
                          <w:t>LXESS-2_</w:t>
                        </w:r>
                        <w:r w:rsidR="00153099">
                          <w:rPr>
                            <w:color w:val="auto"/>
                            <w:sz w:val="24"/>
                          </w:rPr>
                          <w:t>DG_07</w:t>
                        </w:r>
                        <w:r w:rsidR="002A07AA">
                          <w:rPr>
                            <w:color w:val="auto"/>
                            <w:sz w:val="24"/>
                          </w:rPr>
                          <w:t xml:space="preserve"> – Who is the Boss.pptx</w:t>
                        </w:r>
                      </w:p>
                      <w:p w14:paraId="7E6E3354" w14:textId="4017C32F" w:rsidR="002A07AA" w:rsidRDefault="000429F0" w:rsidP="002A07AA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color w:val="auto"/>
                            <w:sz w:val="24"/>
                          </w:rPr>
                          <w:t>QA</w:t>
                        </w:r>
                        <w:r w:rsidR="002A07AA">
                          <w:rPr>
                            <w:color w:val="auto"/>
                            <w:sz w:val="24"/>
                          </w:rPr>
                          <w:t>LXESS-2_</w:t>
                        </w:r>
                        <w:r w:rsidR="00153099">
                          <w:rPr>
                            <w:color w:val="auto"/>
                            <w:sz w:val="24"/>
                          </w:rPr>
                          <w:t>DG_08</w:t>
                        </w:r>
                        <w:r w:rsidR="002A07AA">
                          <w:rPr>
                            <w:color w:val="auto"/>
                            <w:sz w:val="24"/>
                          </w:rPr>
                          <w:t xml:space="preserve"> – Data Stream.pptx</w:t>
                        </w:r>
                      </w:p>
                      <w:p w14:paraId="64B4133A" w14:textId="325566F7" w:rsidR="002A07AA" w:rsidRDefault="000429F0" w:rsidP="002A07AA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color w:val="auto"/>
                            <w:sz w:val="24"/>
                          </w:rPr>
                          <w:t>QA</w:t>
                        </w:r>
                        <w:r w:rsidR="002A07AA">
                          <w:rPr>
                            <w:color w:val="auto"/>
                            <w:sz w:val="24"/>
                          </w:rPr>
                          <w:t>LXESS-2_</w:t>
                        </w:r>
                        <w:r w:rsidR="00153099">
                          <w:rPr>
                            <w:color w:val="auto"/>
                            <w:sz w:val="24"/>
                          </w:rPr>
                          <w:t>DG_09</w:t>
                        </w:r>
                        <w:r w:rsidR="002A07AA">
                          <w:rPr>
                            <w:color w:val="auto"/>
                            <w:sz w:val="24"/>
                          </w:rPr>
                          <w:t xml:space="preserve"> – Processes.pptx</w:t>
                        </w:r>
                      </w:p>
                      <w:p w14:paraId="6B527FB2" w14:textId="389E58FC" w:rsidR="002A07AA" w:rsidRDefault="000429F0" w:rsidP="002A07AA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color w:val="auto"/>
                            <w:sz w:val="24"/>
                          </w:rPr>
                          <w:t>QA</w:t>
                        </w:r>
                        <w:r w:rsidR="002A07AA">
                          <w:rPr>
                            <w:color w:val="auto"/>
                            <w:sz w:val="24"/>
                          </w:rPr>
                          <w:t>LXESS-2_</w:t>
                        </w:r>
                        <w:r w:rsidR="00153099">
                          <w:rPr>
                            <w:color w:val="auto"/>
                            <w:sz w:val="24"/>
                          </w:rPr>
                          <w:t>DG_10</w:t>
                        </w:r>
                        <w:r w:rsidR="002A07AA">
                          <w:rPr>
                            <w:color w:val="auto"/>
                            <w:sz w:val="24"/>
                          </w:rPr>
                          <w:t xml:space="preserve"> – Job Control.pptx</w:t>
                        </w:r>
                      </w:p>
                      <w:p w14:paraId="56F9B185" w14:textId="3A878AE6" w:rsidR="002A07AA" w:rsidRDefault="000429F0" w:rsidP="002A07AA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color w:val="auto"/>
                            <w:sz w:val="24"/>
                          </w:rPr>
                          <w:t>QA</w:t>
                        </w:r>
                        <w:r w:rsidR="002A07AA">
                          <w:rPr>
                            <w:color w:val="auto"/>
                            <w:sz w:val="24"/>
                          </w:rPr>
                          <w:t>LXESS-2_</w:t>
                        </w:r>
                        <w:r w:rsidR="00153099">
                          <w:rPr>
                            <w:color w:val="auto"/>
                            <w:sz w:val="24"/>
                          </w:rPr>
                          <w:t>DG_11</w:t>
                        </w:r>
                        <w:r w:rsidR="002A07AA">
                          <w:rPr>
                            <w:color w:val="auto"/>
                            <w:sz w:val="24"/>
                          </w:rPr>
                          <w:t xml:space="preserve"> – File Tools.pptx</w:t>
                        </w:r>
                      </w:p>
                      <w:p w14:paraId="51475439" w14:textId="37B8DE70" w:rsidR="002A07AA" w:rsidRDefault="000429F0" w:rsidP="002A07AA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color w:val="auto"/>
                            <w:sz w:val="24"/>
                          </w:rPr>
                          <w:t>QA</w:t>
                        </w:r>
                        <w:r w:rsidR="002A07AA">
                          <w:rPr>
                            <w:color w:val="auto"/>
                            <w:sz w:val="24"/>
                          </w:rPr>
                          <w:t>LXESS-2_</w:t>
                        </w:r>
                        <w:r w:rsidR="00153099">
                          <w:rPr>
                            <w:color w:val="auto"/>
                            <w:sz w:val="24"/>
                          </w:rPr>
                          <w:t>DG_12</w:t>
                        </w:r>
                        <w:r w:rsidR="002A07AA">
                          <w:rPr>
                            <w:color w:val="auto"/>
                            <w:sz w:val="24"/>
                          </w:rPr>
                          <w:t xml:space="preserve"> – </w:t>
                        </w:r>
                        <w:r w:rsidR="002A01DF">
                          <w:rPr>
                            <w:color w:val="auto"/>
                            <w:sz w:val="24"/>
                          </w:rPr>
                          <w:t>Archiving</w:t>
                        </w:r>
                        <w:r w:rsidR="002A07AA">
                          <w:rPr>
                            <w:color w:val="auto"/>
                            <w:sz w:val="24"/>
                          </w:rPr>
                          <w:t xml:space="preserve"> and Compression Tools.pptx</w:t>
                        </w:r>
                      </w:p>
                      <w:p w14:paraId="3876DDC2" w14:textId="20279E14" w:rsidR="002A07AA" w:rsidRDefault="000429F0" w:rsidP="002A07AA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color w:val="auto"/>
                            <w:sz w:val="24"/>
                          </w:rPr>
                          <w:t>QA</w:t>
                        </w:r>
                        <w:r w:rsidR="002A07AA">
                          <w:rPr>
                            <w:color w:val="auto"/>
                            <w:sz w:val="24"/>
                          </w:rPr>
                          <w:t>LXESS-2_</w:t>
                        </w:r>
                        <w:r w:rsidR="00153099">
                          <w:rPr>
                            <w:color w:val="auto"/>
                            <w:sz w:val="24"/>
                          </w:rPr>
                          <w:t>DG_</w:t>
                        </w:r>
                        <w:r w:rsidR="002A07AA">
                          <w:rPr>
                            <w:color w:val="auto"/>
                            <w:sz w:val="24"/>
                          </w:rPr>
                          <w:t>13 – Pipes and Filters.pptx</w:t>
                        </w:r>
                      </w:p>
                      <w:p w14:paraId="43262727" w14:textId="3757AF81" w:rsidR="002A07AA" w:rsidRDefault="000429F0" w:rsidP="002A07AA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color w:val="auto"/>
                            <w:sz w:val="24"/>
                          </w:rPr>
                          <w:t>QA</w:t>
                        </w:r>
                        <w:r w:rsidR="002A07AA">
                          <w:rPr>
                            <w:color w:val="auto"/>
                            <w:sz w:val="24"/>
                          </w:rPr>
                          <w:t>LXESS-2_</w:t>
                        </w:r>
                        <w:r w:rsidR="00153099">
                          <w:rPr>
                            <w:color w:val="auto"/>
                            <w:sz w:val="24"/>
                          </w:rPr>
                          <w:t>DG_14</w:t>
                        </w:r>
                        <w:r w:rsidR="002A07AA">
                          <w:rPr>
                            <w:color w:val="auto"/>
                            <w:sz w:val="24"/>
                          </w:rPr>
                          <w:t xml:space="preserve"> </w:t>
                        </w:r>
                        <w:r w:rsidR="00057130">
                          <w:rPr>
                            <w:color w:val="auto"/>
                            <w:sz w:val="24"/>
                          </w:rPr>
                          <w:t>–</w:t>
                        </w:r>
                        <w:r w:rsidR="002A07AA">
                          <w:rPr>
                            <w:color w:val="auto"/>
                            <w:sz w:val="24"/>
                          </w:rPr>
                          <w:t xml:space="preserve"> </w:t>
                        </w:r>
                        <w:r w:rsidR="00153099">
                          <w:rPr>
                            <w:color w:val="auto"/>
                            <w:sz w:val="24"/>
                          </w:rPr>
                          <w:t>Using Basic Regular Expressions</w:t>
                        </w:r>
                        <w:r w:rsidR="00057130">
                          <w:rPr>
                            <w:color w:val="auto"/>
                            <w:sz w:val="24"/>
                          </w:rPr>
                          <w:t>.pptx</w:t>
                        </w:r>
                      </w:p>
                      <w:p w14:paraId="2DB51E1A" w14:textId="2BABD34F" w:rsidR="00153099" w:rsidRDefault="00153099" w:rsidP="00153099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color w:val="auto"/>
                            <w:sz w:val="24"/>
                          </w:rPr>
                          <w:t>QALXESS-2_DG_1</w:t>
                        </w:r>
                        <w:r>
                          <w:rPr>
                            <w:color w:val="auto"/>
                            <w:sz w:val="24"/>
                          </w:rPr>
                          <w:t>5</w:t>
                        </w:r>
                        <w:r>
                          <w:rPr>
                            <w:color w:val="auto"/>
                            <w:sz w:val="24"/>
                          </w:rPr>
                          <w:t xml:space="preserve"> – Filesystem Access.pptx</w:t>
                        </w:r>
                      </w:p>
                      <w:p w14:paraId="18509973" w14:textId="5E94793C" w:rsidR="00153099" w:rsidRDefault="00153099" w:rsidP="00153099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color w:val="auto"/>
                            <w:sz w:val="24"/>
                          </w:rPr>
                          <w:t>QALXESS-2_DG_1</w:t>
                        </w:r>
                        <w:r>
                          <w:rPr>
                            <w:color w:val="auto"/>
                            <w:sz w:val="24"/>
                          </w:rPr>
                          <w:t>6</w:t>
                        </w:r>
                        <w:r>
                          <w:rPr>
                            <w:color w:val="auto"/>
                            <w:sz w:val="24"/>
                          </w:rPr>
                          <w:t xml:space="preserve"> – </w:t>
                        </w:r>
                        <w:r>
                          <w:rPr>
                            <w:color w:val="auto"/>
                            <w:sz w:val="24"/>
                          </w:rPr>
                          <w:t>Working in a Network Environment</w:t>
                        </w:r>
                        <w:r>
                          <w:rPr>
                            <w:color w:val="auto"/>
                            <w:sz w:val="24"/>
                          </w:rPr>
                          <w:t>.pptx</w:t>
                        </w:r>
                      </w:p>
                      <w:p w14:paraId="671B879F" w14:textId="7B077A75" w:rsidR="00153099" w:rsidRDefault="00153099" w:rsidP="00153099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color w:val="auto"/>
                            <w:sz w:val="24"/>
                          </w:rPr>
                          <w:t>QALXESS-2_DG_1</w:t>
                        </w:r>
                        <w:r>
                          <w:rPr>
                            <w:color w:val="auto"/>
                            <w:sz w:val="24"/>
                          </w:rPr>
                          <w:t>7</w:t>
                        </w:r>
                        <w:r>
                          <w:rPr>
                            <w:color w:val="auto"/>
                            <w:sz w:val="24"/>
                          </w:rPr>
                          <w:t xml:space="preserve"> – </w:t>
                        </w:r>
                        <w:r>
                          <w:rPr>
                            <w:color w:val="auto"/>
                            <w:sz w:val="24"/>
                          </w:rPr>
                          <w:t>X Window System</w:t>
                        </w:r>
                        <w:r>
                          <w:rPr>
                            <w:color w:val="auto"/>
                            <w:sz w:val="24"/>
                          </w:rPr>
                          <w:t>.pptx</w:t>
                        </w:r>
                      </w:p>
                      <w:p w14:paraId="2DB0DAD3" w14:textId="536344D1" w:rsidR="00153099" w:rsidRDefault="00153099" w:rsidP="00153099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color w:val="auto"/>
                            <w:sz w:val="24"/>
                          </w:rPr>
                          <w:lastRenderedPageBreak/>
                          <w:t>QALXESS-2_DG_1</w:t>
                        </w:r>
                        <w:r>
                          <w:rPr>
                            <w:color w:val="auto"/>
                            <w:sz w:val="24"/>
                          </w:rPr>
                          <w:t>8</w:t>
                        </w:r>
                        <w:r>
                          <w:rPr>
                            <w:color w:val="auto"/>
                            <w:sz w:val="24"/>
                          </w:rPr>
                          <w:t xml:space="preserve"> – </w:t>
                        </w:r>
                        <w:r>
                          <w:rPr>
                            <w:color w:val="auto"/>
                            <w:sz w:val="24"/>
                          </w:rPr>
                          <w:t>Writing Shell Scripts</w:t>
                        </w:r>
                        <w:r>
                          <w:rPr>
                            <w:color w:val="auto"/>
                            <w:sz w:val="24"/>
                          </w:rPr>
                          <w:t>.pptx</w:t>
                        </w:r>
                      </w:p>
                      <w:p w14:paraId="77460018" w14:textId="68F1D48F" w:rsidR="00057130" w:rsidRDefault="000429F0" w:rsidP="002A07AA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color w:val="auto"/>
                            <w:sz w:val="24"/>
                          </w:rPr>
                          <w:t>QA</w:t>
                        </w:r>
                        <w:r w:rsidR="00057130">
                          <w:rPr>
                            <w:color w:val="auto"/>
                            <w:sz w:val="24"/>
                          </w:rPr>
                          <w:t>LXESS-2_DG_99_BC.docx</w:t>
                        </w:r>
                      </w:p>
                      <w:p w14:paraId="0295CB53" w14:textId="7D3E9BBE" w:rsidR="00057130" w:rsidRDefault="000429F0" w:rsidP="00057130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color w:val="auto"/>
                            <w:sz w:val="24"/>
                          </w:rPr>
                          <w:t>QA</w:t>
                        </w:r>
                        <w:r w:rsidR="00057130">
                          <w:rPr>
                            <w:color w:val="auto"/>
                            <w:sz w:val="24"/>
                          </w:rPr>
                          <w:t>LXESS-2_DGA_00_FC.docx</w:t>
                        </w:r>
                      </w:p>
                      <w:p w14:paraId="5D73E195" w14:textId="2D7A5C81" w:rsidR="002A07AA" w:rsidRDefault="000429F0" w:rsidP="002A07AA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color w:val="auto"/>
                            <w:sz w:val="24"/>
                          </w:rPr>
                          <w:t>QA</w:t>
                        </w:r>
                        <w:r w:rsidR="002A07AA">
                          <w:rPr>
                            <w:color w:val="auto"/>
                            <w:sz w:val="24"/>
                          </w:rPr>
                          <w:t>LXESS-2_</w:t>
                        </w:r>
                        <w:r w:rsidR="00153099">
                          <w:rPr>
                            <w:color w:val="auto"/>
                            <w:sz w:val="24"/>
                          </w:rPr>
                          <w:t>DGA_A</w:t>
                        </w:r>
                        <w:r w:rsidR="00057130">
                          <w:rPr>
                            <w:color w:val="auto"/>
                            <w:sz w:val="24"/>
                          </w:rPr>
                          <w:t xml:space="preserve"> – BASH Variables.pptx</w:t>
                        </w:r>
                      </w:p>
                      <w:p w14:paraId="5DE42DE3" w14:textId="4C9A6F9F" w:rsidR="00153099" w:rsidRDefault="00153099" w:rsidP="00153099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color w:val="auto"/>
                            <w:sz w:val="24"/>
                          </w:rPr>
                          <w:t>QALXESS-2_DGA_</w:t>
                        </w:r>
                        <w:r>
                          <w:rPr>
                            <w:color w:val="auto"/>
                            <w:sz w:val="24"/>
                          </w:rPr>
                          <w:t>B</w:t>
                        </w:r>
                        <w:r>
                          <w:rPr>
                            <w:color w:val="auto"/>
                            <w:sz w:val="24"/>
                          </w:rPr>
                          <w:t xml:space="preserve"> – </w:t>
                        </w:r>
                        <w:r>
                          <w:rPr>
                            <w:color w:val="auto"/>
                            <w:sz w:val="24"/>
                          </w:rPr>
                          <w:t>Awk</w:t>
                        </w:r>
                        <w:r>
                          <w:rPr>
                            <w:color w:val="auto"/>
                            <w:sz w:val="24"/>
                          </w:rPr>
                          <w:t>.pptx</w:t>
                        </w:r>
                      </w:p>
                      <w:p w14:paraId="2DDD17E7" w14:textId="30105397" w:rsidR="00057130" w:rsidRDefault="000429F0" w:rsidP="00057130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color w:val="auto"/>
                            <w:sz w:val="24"/>
                          </w:rPr>
                          <w:t>QA</w:t>
                        </w:r>
                        <w:r w:rsidR="00057130">
                          <w:rPr>
                            <w:color w:val="auto"/>
                            <w:sz w:val="24"/>
                          </w:rPr>
                          <w:t>LXESS-2_</w:t>
                        </w:r>
                        <w:r w:rsidR="00153099">
                          <w:rPr>
                            <w:color w:val="auto"/>
                            <w:sz w:val="24"/>
                          </w:rPr>
                          <w:t>DGA_C</w:t>
                        </w:r>
                        <w:r w:rsidR="00057130">
                          <w:rPr>
                            <w:color w:val="auto"/>
                            <w:sz w:val="24"/>
                          </w:rPr>
                          <w:t xml:space="preserve"> – Tools </w:t>
                        </w:r>
                        <w:proofErr w:type="gramStart"/>
                        <w:r w:rsidR="00057130">
                          <w:rPr>
                            <w:color w:val="auto"/>
                            <w:sz w:val="24"/>
                          </w:rPr>
                          <w:t>By</w:t>
                        </w:r>
                        <w:proofErr w:type="gramEnd"/>
                        <w:r w:rsidR="00057130">
                          <w:rPr>
                            <w:color w:val="auto"/>
                            <w:sz w:val="24"/>
                          </w:rPr>
                          <w:t xml:space="preserve"> Example.pptx</w:t>
                        </w:r>
                      </w:p>
                      <w:p w14:paraId="1A1ACAAF" w14:textId="7136873B" w:rsidR="00057130" w:rsidRDefault="000429F0" w:rsidP="00057130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color w:val="auto"/>
                            <w:sz w:val="24"/>
                          </w:rPr>
                          <w:t>QA</w:t>
                        </w:r>
                        <w:r w:rsidR="00057130">
                          <w:rPr>
                            <w:color w:val="auto"/>
                            <w:sz w:val="24"/>
                          </w:rPr>
                          <w:t>LXESS-2_</w:t>
                        </w:r>
                        <w:r w:rsidR="00153099">
                          <w:rPr>
                            <w:color w:val="auto"/>
                            <w:sz w:val="24"/>
                          </w:rPr>
                          <w:t>DGA_C</w:t>
                        </w:r>
                        <w:r w:rsidR="00057130">
                          <w:rPr>
                            <w:color w:val="auto"/>
                            <w:sz w:val="24"/>
                          </w:rPr>
                          <w:t xml:space="preserve"> – Filesystem Hierarch</w:t>
                        </w:r>
                        <w:r w:rsidR="00153099">
                          <w:rPr>
                            <w:color w:val="auto"/>
                            <w:sz w:val="24"/>
                          </w:rPr>
                          <w:t>y</w:t>
                        </w:r>
                        <w:r w:rsidR="00057130">
                          <w:rPr>
                            <w:color w:val="auto"/>
                            <w:sz w:val="24"/>
                          </w:rPr>
                          <w:t xml:space="preserve"> Standard.pptx</w:t>
                        </w:r>
                      </w:p>
                      <w:p w14:paraId="359DF7BF" w14:textId="48F3A76E" w:rsidR="00F727DA" w:rsidRPr="001A6E02" w:rsidRDefault="000429F0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color w:val="auto"/>
                            <w:sz w:val="24"/>
                          </w:rPr>
                          <w:t>QA</w:t>
                        </w:r>
                        <w:r w:rsidR="00057130">
                          <w:rPr>
                            <w:color w:val="auto"/>
                            <w:sz w:val="24"/>
                          </w:rPr>
                          <w:t>LXESS-2_DGA_99_BC.docx</w:t>
                        </w:r>
                      </w:p>
                    </w:sdtContent>
                  </w:sdt>
                  <w:p w14:paraId="79F40951" w14:textId="604E3CFA" w:rsidR="008470AD" w:rsidRPr="001A6E02" w:rsidRDefault="008470AD" w:rsidP="00596665">
                    <w:pPr>
                      <w:pStyle w:val="Table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i/>
                        <w:iCs/>
                        <w:color w:val="auto"/>
                        <w:sz w:val="24"/>
                      </w:rPr>
                    </w:pPr>
                  </w:p>
                </w:tc>
              </w:tr>
              <w:tr w:rsidR="008470AD" w:rsidRPr="00432522" w14:paraId="0E975B84" w14:textId="77777777" w:rsidTr="007C4E8D">
                <w:trPr>
                  <w:trHeight w:val="89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3114" w:type="dxa"/>
                  </w:tcPr>
                  <w:p w14:paraId="10A6F4D4" w14:textId="77777777" w:rsidR="00983598" w:rsidRDefault="008470AD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</w:pPr>
                    <w:r w:rsidRPr="00432522">
                      <w:rPr>
                        <w:color w:val="auto"/>
                        <w:sz w:val="22"/>
                        <w:szCs w:val="22"/>
                      </w:rPr>
                      <w:lastRenderedPageBreak/>
                      <w:t>Delivery method</w:t>
                    </w:r>
                    <w:r w:rsidR="00983598" w:rsidRPr="00432522">
                      <w:rPr>
                        <w:i/>
                        <w:iCs/>
                        <w:color w:val="auto"/>
                        <w:sz w:val="22"/>
                        <w:szCs w:val="22"/>
                      </w:rPr>
                      <w:t xml:space="preserve"> </w:t>
                    </w:r>
                  </w:p>
                  <w:p w14:paraId="508ABC4E" w14:textId="712530F3" w:rsidR="008470AD" w:rsidRPr="00983598" w:rsidRDefault="00983598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b w:val="0"/>
                        <w:bCs w:val="0"/>
                        <w:color w:val="auto"/>
                        <w:sz w:val="22"/>
                        <w:szCs w:val="22"/>
                      </w:rPr>
                    </w:pPr>
                    <w:r w:rsidRPr="00983598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If the material is being delivered to the learner using another method (e.g., via a third party</w:t>
                    </w:r>
                    <w:r w:rsidR="00C33450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 xml:space="preserve"> or shared directly by the trainer</w:t>
                    </w:r>
                    <w:r w:rsidRPr="00983598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)</w:t>
                    </w:r>
                    <w:r w:rsidR="00C33450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. P</w:t>
                    </w:r>
                    <w:r w:rsidRPr="00983598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lease give details.</w:t>
                    </w:r>
                  </w:p>
                </w:tc>
                <w:tc>
                  <w:tcPr>
                    <w:tcW w:w="7076" w:type="dxa"/>
                  </w:tcPr>
                  <w:sdt>
                    <w:sdtPr>
                      <w:rPr>
                        <w:rStyle w:val="Dropdown"/>
                        <w:sz w:val="24"/>
                      </w:rPr>
                      <w:alias w:val="Delivery method"/>
                      <w:tag w:val="Delivery method"/>
                      <w:id w:val="158746823"/>
                      <w:placeholder>
                        <w:docPart w:val="0569F8C7C98D4C8C9DF9076960031FB7"/>
                      </w:placeholder>
                      <w:dropDownList>
                        <w:listItem w:value="Choose an item."/>
                        <w:listItem w:displayText="Mimeo" w:value="Mimeo"/>
                        <w:listItem w:displayText="Printed" w:value="Printed"/>
                        <w:listItem w:displayText="Other (please detail below)" w:value="Other (please detail below)"/>
                      </w:dropDownList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p w14:paraId="048F7565" w14:textId="22F96872" w:rsidR="008470AD" w:rsidRPr="001A6E02" w:rsidRDefault="00F87FF9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rStyle w:val="Dropdown"/>
                            <w:sz w:val="24"/>
                          </w:rPr>
                          <w:t>Mimeo</w:t>
                        </w:r>
                      </w:p>
                    </w:sdtContent>
                  </w:sdt>
                </w:tc>
              </w:tr>
              <w:tr w:rsidR="008470AD" w:rsidRPr="00432522" w14:paraId="76F6B333" w14:textId="77777777" w:rsidTr="007C4E8D">
                <w:trPr>
                  <w:trHeight w:val="89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3114" w:type="dxa"/>
                  </w:tcPr>
                  <w:p w14:paraId="5F9E96CA" w14:textId="77777777" w:rsidR="008470AD" w:rsidRPr="00432522" w:rsidRDefault="008470AD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color w:val="auto"/>
                        <w:sz w:val="22"/>
                        <w:szCs w:val="22"/>
                      </w:rPr>
                    </w:pPr>
                    <w:r w:rsidRPr="00432522">
                      <w:rPr>
                        <w:color w:val="auto"/>
                        <w:sz w:val="22"/>
                        <w:szCs w:val="22"/>
                      </w:rPr>
                      <w:t>Binding</w:t>
                    </w:r>
                  </w:p>
                </w:tc>
                <w:tc>
                  <w:tcPr>
                    <w:tcW w:w="7076" w:type="dxa"/>
                  </w:tcPr>
                  <w:sdt>
                    <w:sdtPr>
                      <w:rPr>
                        <w:rStyle w:val="Dropdown"/>
                        <w:sz w:val="24"/>
                      </w:rPr>
                      <w:alias w:val="Binding"/>
                      <w:tag w:val="Binding"/>
                      <w:id w:val="1510871434"/>
                      <w:placeholder>
                        <w:docPart w:val="0569F8C7C98D4C8C9DF9076960031FB7"/>
                      </w:placeholder>
                      <w:dropDownList>
                        <w:listItem w:value="Choose an item."/>
                        <w:listItem w:displayText="Coil bound - short edge" w:value="Coil bound - short edge"/>
                        <w:listItem w:displayText="Coil bound - long edge" w:value="Coil bound - long edge"/>
                        <w:listItem w:displayText="Stapled - top left" w:value="Stapled - top left"/>
                        <w:listItem w:displayText="Dual staple - short edge" w:value="Dual staple - short edge"/>
                        <w:listItem w:displayText="Dual staple - long edge" w:value="Dual staple - long edge"/>
                        <w:listItem w:displayText="Loose leaf" w:value="Loose leaf"/>
                        <w:listItem w:displayText="Digital - Merged" w:value="Digital - Merged"/>
                        <w:listItem w:displayText="Digital - Loose leaf" w:value="Digital - Loose leaf"/>
                      </w:dropDownList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p w14:paraId="620BBA4B" w14:textId="6BAAA2A6" w:rsidR="008470AD" w:rsidRPr="001A6E02" w:rsidRDefault="00F87FF9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rStyle w:val="Dropdown"/>
                            <w:sz w:val="24"/>
                          </w:rPr>
                          <w:t>Digital - Merged</w:t>
                        </w:r>
                      </w:p>
                    </w:sdtContent>
                  </w:sdt>
                </w:tc>
              </w:tr>
              <w:tr w:rsidR="008470AD" w:rsidRPr="00432522" w14:paraId="7F7AE458" w14:textId="77777777" w:rsidTr="007C4E8D">
                <w:trPr>
                  <w:trHeight w:val="89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3114" w:type="dxa"/>
                  </w:tcPr>
                  <w:p w14:paraId="71459134" w14:textId="77777777" w:rsidR="008470AD" w:rsidRPr="00432522" w:rsidRDefault="008470AD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color w:val="auto"/>
                        <w:sz w:val="22"/>
                        <w:szCs w:val="22"/>
                      </w:rPr>
                    </w:pPr>
                    <w:r w:rsidRPr="00432522">
                      <w:rPr>
                        <w:color w:val="auto"/>
                        <w:sz w:val="22"/>
                        <w:szCs w:val="22"/>
                      </w:rPr>
                      <w:t>Size</w:t>
                    </w:r>
                  </w:p>
                </w:tc>
                <w:tc>
                  <w:tcPr>
                    <w:tcW w:w="7076" w:type="dxa"/>
                  </w:tcPr>
                  <w:p w14:paraId="6DB0DD85" w14:textId="0BD1DB8F" w:rsidR="008470AD" w:rsidRPr="001A6E02" w:rsidRDefault="00000000">
                    <w:pPr>
                      <w:pStyle w:val="Table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color w:val="auto"/>
                        <w:sz w:val="24"/>
                      </w:rPr>
                    </w:pPr>
                    <w:sdt>
                      <w:sdtPr>
                        <w:rPr>
                          <w:color w:val="auto"/>
                          <w:sz w:val="24"/>
                        </w:rPr>
                        <w:alias w:val="Size"/>
                        <w:tag w:val="Size"/>
                        <w:id w:val="932706223"/>
                        <w:placeholder>
                          <w:docPart w:val="0569F8C7C98D4C8C9DF9076960031FB7"/>
                        </w:placeholder>
                        <w:dropDownList>
                          <w:listItem w:value="Choose an item."/>
                          <w:listItem w:displayText="Digital" w:value="Digital"/>
                          <w:listItem w:displayText="A4" w:value="A4"/>
                          <w:listItem w:displayText="A5" w:value="A5"/>
                          <w:listItem w:displayText="Other (please detail below)" w:value="Other (please detail below)"/>
                        </w:dropDownList>
                      </w:sdtPr>
                      <w:sdtContent>
                        <w:r w:rsidR="00F87FF9">
                          <w:rPr>
                            <w:color w:val="auto"/>
                            <w:sz w:val="24"/>
                          </w:rPr>
                          <w:t>A4</w:t>
                        </w:r>
                      </w:sdtContent>
                    </w:sdt>
                  </w:p>
                  <w:p w14:paraId="14E06477" w14:textId="77777777" w:rsidR="001A6E02" w:rsidRPr="001A6E02" w:rsidRDefault="001A6E02">
                    <w:pPr>
                      <w:pStyle w:val="Table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color w:val="auto"/>
                        <w:sz w:val="24"/>
                      </w:rPr>
                    </w:pPr>
                  </w:p>
                </w:tc>
              </w:tr>
              <w:tr w:rsidR="008470AD" w:rsidRPr="00432522" w14:paraId="0597E7D2" w14:textId="77777777" w:rsidTr="007C4E8D">
                <w:trPr>
                  <w:trHeight w:val="89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3114" w:type="dxa"/>
                  </w:tcPr>
                  <w:p w14:paraId="7BE3CCEE" w14:textId="77777777" w:rsidR="008470AD" w:rsidRDefault="008470AD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b w:val="0"/>
                        <w:bCs w:val="0"/>
                        <w:color w:val="auto"/>
                        <w:sz w:val="22"/>
                        <w:szCs w:val="22"/>
                      </w:rPr>
                    </w:pPr>
                    <w:proofErr w:type="spellStart"/>
                    <w:r w:rsidRPr="00432522">
                      <w:rPr>
                        <w:color w:val="auto"/>
                        <w:sz w:val="22"/>
                        <w:szCs w:val="22"/>
                      </w:rPr>
                      <w:t>Color</w:t>
                    </w:r>
                    <w:proofErr w:type="spellEnd"/>
                    <w:r w:rsidRPr="00432522">
                      <w:rPr>
                        <w:color w:val="auto"/>
                        <w:sz w:val="22"/>
                        <w:szCs w:val="22"/>
                      </w:rPr>
                      <w:t>/grayscale</w:t>
                    </w:r>
                    <w:r>
                      <w:rPr>
                        <w:color w:val="auto"/>
                        <w:sz w:val="22"/>
                        <w:szCs w:val="22"/>
                      </w:rPr>
                      <w:t xml:space="preserve"> </w:t>
                    </w:r>
                  </w:p>
                  <w:p w14:paraId="2897103C" w14:textId="03E34FD3" w:rsidR="007413F2" w:rsidRPr="00E52590" w:rsidRDefault="007413F2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</w:pPr>
                    <w:r w:rsidRPr="00E52590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 xml:space="preserve">The default is grayscale. </w:t>
                    </w:r>
                    <w:proofErr w:type="spellStart"/>
                    <w:r w:rsidR="00E52590" w:rsidRPr="00E52590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Color</w:t>
                    </w:r>
                    <w:proofErr w:type="spellEnd"/>
                    <w:r w:rsidR="00E52590" w:rsidRPr="00E52590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 xml:space="preserve"> printing needs to be agreed in advance due to costs. </w:t>
                    </w:r>
                  </w:p>
                </w:tc>
                <w:tc>
                  <w:tcPr>
                    <w:tcW w:w="7076" w:type="dxa"/>
                  </w:tcPr>
                  <w:p w14:paraId="5F122632" w14:textId="20EBCDA5" w:rsidR="00A24CA2" w:rsidRPr="001A6E02" w:rsidRDefault="00000000" w:rsidP="00A24CA2">
                    <w:pPr>
                      <w:pStyle w:val="Table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i/>
                        <w:iCs/>
                        <w:sz w:val="24"/>
                      </w:rPr>
                    </w:pPr>
                    <w:sdt>
                      <w:sdtPr>
                        <w:rPr>
                          <w:i/>
                          <w:iCs/>
                          <w:color w:val="auto"/>
                          <w:sz w:val="24"/>
                        </w:rPr>
                        <w:alias w:val="Color/B&amp;W"/>
                        <w:tag w:val="Color/B&amp;W"/>
                        <w:id w:val="1829548438"/>
                        <w:placeholder>
                          <w:docPart w:val="29FC9B23F0AD45EABEE81E0BD06ABF28"/>
                        </w:placeholder>
                        <w:dropDownList>
                          <w:listItem w:value="Choose an item."/>
                          <w:listItem w:displayText="Color" w:value="Color"/>
                          <w:listItem w:displayText="Grayscale" w:value="Grayscale"/>
                          <w:listItem w:displayText="N/A - Digital" w:value="N/A - Digital"/>
                        </w:dropDownList>
                      </w:sdtPr>
                      <w:sdtContent>
                        <w:r w:rsidR="00F87FF9">
                          <w:rPr>
                            <w:i/>
                            <w:iCs/>
                            <w:color w:val="auto"/>
                            <w:sz w:val="24"/>
                          </w:rPr>
                          <w:t>Color</w:t>
                        </w:r>
                      </w:sdtContent>
                    </w:sdt>
                  </w:p>
                  <w:p w14:paraId="37E17354" w14:textId="77777777" w:rsidR="00A24CA2" w:rsidRPr="001A6E02" w:rsidRDefault="00A24CA2">
                    <w:pPr>
                      <w:pStyle w:val="Table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i/>
                        <w:iCs/>
                        <w:sz w:val="24"/>
                      </w:rPr>
                    </w:pPr>
                  </w:p>
                  <w:p w14:paraId="4656A8D6" w14:textId="5D784FA5" w:rsidR="00A24CA2" w:rsidRPr="001A6E02" w:rsidRDefault="00A24CA2">
                    <w:pPr>
                      <w:pStyle w:val="Table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i/>
                        <w:iCs/>
                        <w:sz w:val="24"/>
                      </w:rPr>
                    </w:pPr>
                  </w:p>
                </w:tc>
              </w:tr>
              <w:tr w:rsidR="008470AD" w:rsidRPr="00432522" w14:paraId="78DF097B" w14:textId="77777777" w:rsidTr="007C4E8D">
                <w:trPr>
                  <w:trHeight w:val="89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3114" w:type="dxa"/>
                  </w:tcPr>
                  <w:p w14:paraId="3D601C65" w14:textId="77777777" w:rsidR="008470AD" w:rsidRDefault="008470AD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b w:val="0"/>
                        <w:bCs w:val="0"/>
                        <w:color w:val="auto"/>
                        <w:sz w:val="22"/>
                        <w:szCs w:val="22"/>
                      </w:rPr>
                    </w:pPr>
                    <w:r w:rsidRPr="00432522">
                      <w:rPr>
                        <w:color w:val="auto"/>
                        <w:sz w:val="22"/>
                        <w:szCs w:val="22"/>
                      </w:rPr>
                      <w:t>Extra info</w:t>
                    </w:r>
                  </w:p>
                  <w:p w14:paraId="2B2E2948" w14:textId="77777777" w:rsidR="00983598" w:rsidRPr="00983598" w:rsidRDefault="00983598" w:rsidP="00983598">
                    <w:pPr>
                      <w:pStyle w:val="Table"/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</w:pPr>
                    <w:r w:rsidRPr="00983598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 xml:space="preserve">Any other specific printing details… </w:t>
                    </w:r>
                  </w:p>
                  <w:p w14:paraId="2FA5211B" w14:textId="22F40ACE" w:rsidR="00983598" w:rsidRPr="00432522" w:rsidRDefault="00983598" w:rsidP="00983598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color w:val="auto"/>
                        <w:sz w:val="22"/>
                        <w:szCs w:val="22"/>
                      </w:rPr>
                    </w:pPr>
                    <w:r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“</w:t>
                    </w:r>
                    <w:r w:rsidRPr="00983598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PowerPoint slides should appear as 1 slide per portrait page with notes</w:t>
                    </w:r>
                    <w:r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”.</w:t>
                    </w:r>
                  </w:p>
                </w:tc>
                <w:tc>
                  <w:tcPr>
                    <w:tcW w:w="7076" w:type="dxa"/>
                  </w:tcPr>
                  <w:p w14:paraId="627335AD" w14:textId="74EA1F3F" w:rsidR="008470AD" w:rsidRPr="00A85F16" w:rsidRDefault="00F87FF9">
                    <w:pPr>
                      <w:pStyle w:val="Table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color w:val="auto"/>
                        <w:sz w:val="22"/>
                        <w:szCs w:val="22"/>
                      </w:rPr>
                    </w:pPr>
                    <w:r w:rsidRPr="00983598">
                      <w:rPr>
                        <w:i/>
                        <w:iCs/>
                        <w:color w:val="auto"/>
                        <w:sz w:val="22"/>
                        <w:szCs w:val="22"/>
                      </w:rPr>
                      <w:t>PowerPoint slides should appear as 1 slide per portrait page with notes</w:t>
                    </w:r>
                  </w:p>
                </w:tc>
              </w:tr>
            </w:sdtContent>
          </w:sdt>
          <w:sdt>
            <w:sdtPr>
              <w:rPr>
                <w:b w:val="0"/>
                <w:bCs w:val="0"/>
                <w:color w:val="auto"/>
                <w:sz w:val="22"/>
                <w:szCs w:val="22"/>
              </w:rPr>
              <w:id w:val="746469871"/>
              <w:lock w:val="sdtLocked"/>
              <w:placeholder>
                <w:docPart w:val="99FA87C905254E0991C68AE1656191A8"/>
              </w:placeholder>
              <w15:repeatingSectionItem/>
            </w:sdtPr>
            <w:sdtEndPr>
              <w:rPr>
                <w:i/>
                <w:iCs/>
              </w:rPr>
            </w:sdtEndPr>
            <w:sdtContent>
              <w:tr w:rsidR="00F87FF9" w:rsidRPr="00432522" w14:paraId="6AB18817" w14:textId="77777777" w:rsidTr="00154103">
                <w:trPr>
                  <w:trHeight w:val="384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10190" w:type="dxa"/>
                    <w:gridSpan w:val="2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321972D" w14:textId="77777777" w:rsidR="00F87FF9" w:rsidRPr="00432522" w:rsidRDefault="00F87FF9">
                    <w:pPr>
                      <w:pStyle w:val="Table"/>
                      <w:rPr>
                        <w:color w:val="auto"/>
                        <w:sz w:val="22"/>
                        <w:szCs w:val="22"/>
                      </w:rPr>
                    </w:pPr>
                  </w:p>
                </w:tc>
              </w:tr>
              <w:tr w:rsidR="00F87FF9" w:rsidRPr="00432522" w14:paraId="32EA37E4" w14:textId="77777777" w:rsidTr="007C4E8D">
                <w:trPr>
                  <w:trHeight w:val="396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3114" w:type="dxa"/>
                    <w:tcBorders>
                      <w:top w:val="single" w:sz="4" w:space="0" w:color="auto"/>
                    </w:tcBorders>
                  </w:tcPr>
                  <w:p w14:paraId="37BEC62E" w14:textId="77777777" w:rsidR="00F87FF9" w:rsidRPr="00432522" w:rsidRDefault="00F87FF9">
                    <w:pPr>
                      <w:pStyle w:val="Table"/>
                      <w:rPr>
                        <w:color w:val="auto"/>
                        <w:sz w:val="22"/>
                        <w:szCs w:val="22"/>
                      </w:rPr>
                    </w:pPr>
                    <w:r w:rsidRPr="00432522">
                      <w:rPr>
                        <w:color w:val="auto"/>
                        <w:sz w:val="22"/>
                        <w:szCs w:val="22"/>
                      </w:rPr>
                      <w:t>Book type</w:t>
                    </w:r>
                  </w:p>
                </w:tc>
                <w:sdt>
                  <w:sdtPr>
                    <w:rPr>
                      <w:rStyle w:val="Dropdown"/>
                      <w:color w:val="auto"/>
                      <w:sz w:val="24"/>
                    </w:rPr>
                    <w:alias w:val="Book type"/>
                    <w:tag w:val="Book type"/>
                    <w:id w:val="-753667607"/>
                    <w:placeholder>
                      <w:docPart w:val="E71F07E0D8884BEA983DB6922ACA4680"/>
                    </w:placeholder>
                    <w:dropDownList>
                      <w:listItem w:value="Choose an item."/>
                      <w:listItem w:displayText="Pre-course reading" w:value="Pre-course reading"/>
                      <w:listItem w:displayText="Learner guide" w:value="Learner guide"/>
                      <w:listItem w:displayText="Exercise guide" w:value="Exercise guide"/>
                      <w:listItem w:displayText="Handout" w:value="Handout"/>
                      <w:listItem w:displayText="Lab file" w:value="Lab file"/>
                    </w:dropDownList>
                  </w:sdtPr>
                  <w:sdtEndPr>
                    <w:rPr>
                      <w:rStyle w:val="DefaultParagraphFont"/>
                      <w:rFonts w:asciiTheme="minorHAnsi" w:hAnsiTheme="minorHAnsi"/>
                    </w:rPr>
                  </w:sdtEndPr>
                  <w:sdtContent>
                    <w:tc>
                      <w:tcPr>
                        <w:tcW w:w="7076" w:type="dxa"/>
                        <w:tcBorders>
                          <w:top w:val="single" w:sz="4" w:space="0" w:color="auto"/>
                        </w:tcBorders>
                      </w:tcPr>
                      <w:p w14:paraId="2CC594CD" w14:textId="33BAD452" w:rsidR="00F87FF9" w:rsidRPr="001A6E02" w:rsidRDefault="00F87FF9" w:rsidP="00534B78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rStyle w:val="Dropdown"/>
                            <w:color w:val="auto"/>
                            <w:sz w:val="24"/>
                          </w:rPr>
                          <w:t>Exercise guide</w:t>
                        </w:r>
                      </w:p>
                    </w:tc>
                  </w:sdtContent>
                </w:sdt>
              </w:tr>
              <w:tr w:rsidR="00F87FF9" w:rsidRPr="00432522" w14:paraId="3FE2810D" w14:textId="77777777" w:rsidTr="007C4E8D">
                <w:trPr>
                  <w:trHeight w:val="1187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3114" w:type="dxa"/>
                  </w:tcPr>
                  <w:p w14:paraId="5E6F013D" w14:textId="77777777" w:rsidR="00F87FF9" w:rsidRDefault="00F87FF9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b w:val="0"/>
                        <w:bCs w:val="0"/>
                        <w:color w:val="auto"/>
                        <w:sz w:val="22"/>
                        <w:szCs w:val="22"/>
                      </w:rPr>
                    </w:pPr>
                    <w:r w:rsidRPr="00432522">
                      <w:rPr>
                        <w:color w:val="auto"/>
                        <w:sz w:val="22"/>
                        <w:szCs w:val="22"/>
                      </w:rPr>
                      <w:t>File</w:t>
                    </w:r>
                    <w:r>
                      <w:rPr>
                        <w:color w:val="auto"/>
                        <w:sz w:val="22"/>
                        <w:szCs w:val="22"/>
                      </w:rPr>
                      <w:t>/</w:t>
                    </w:r>
                    <w:r w:rsidRPr="00432522">
                      <w:rPr>
                        <w:color w:val="auto"/>
                        <w:sz w:val="22"/>
                        <w:szCs w:val="22"/>
                      </w:rPr>
                      <w:t>s</w:t>
                    </w:r>
                  </w:p>
                  <w:p w14:paraId="638F7213" w14:textId="77777777" w:rsidR="00F87FF9" w:rsidRPr="00983598" w:rsidRDefault="00F87FF9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b w:val="0"/>
                        <w:bCs w:val="0"/>
                        <w:color w:val="auto"/>
                        <w:sz w:val="22"/>
                        <w:szCs w:val="22"/>
                      </w:rPr>
                    </w:pPr>
                    <w:r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If files should be merged/bound, please</w:t>
                    </w:r>
                    <w:r w:rsidRPr="00983598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list the files in the order they should appear.</w:t>
                    </w:r>
                  </w:p>
                </w:tc>
                <w:tc>
                  <w:tcPr>
                    <w:tcW w:w="7076" w:type="dxa"/>
                  </w:tcPr>
                  <w:sdt>
                    <w:sdtPr>
                      <w:rPr>
                        <w:rStyle w:val="Bulletlist1Char"/>
                      </w:rPr>
                      <w:id w:val="-554854949"/>
                      <w:placeholder>
                        <w:docPart w:val="54D6D8B62DB04560941F12450714D972"/>
                      </w:placeholder>
                    </w:sdtPr>
                    <w:sdtContent>
                      <w:p w14:paraId="78BFE2CC" w14:textId="448E098A" w:rsidR="00F87FF9" w:rsidRPr="001A6E02" w:rsidRDefault="00153099" w:rsidP="00057130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rStyle w:val="Bulletlist1Char"/>
                          </w:rPr>
                          <w:t>QA</w:t>
                        </w:r>
                        <w:r w:rsidR="00057130">
                          <w:rPr>
                            <w:rStyle w:val="Bulletlist1Char"/>
                          </w:rPr>
                          <w:t xml:space="preserve">LXESS-2 Exercise Guide – </w:t>
                        </w:r>
                        <w:r w:rsidR="00372D1B">
                          <w:rPr>
                            <w:rStyle w:val="Bulletlist1Char"/>
                          </w:rPr>
                          <w:t>FreeBSD</w:t>
                        </w:r>
                        <w:r w:rsidR="00057130">
                          <w:rPr>
                            <w:rStyle w:val="Bulletlist1Char"/>
                          </w:rPr>
                          <w:t xml:space="preserve"> (Linux</w:t>
                        </w:r>
                        <w:r w:rsidR="005305CC">
                          <w:rPr>
                            <w:rStyle w:val="Bulletlist1Char"/>
                          </w:rPr>
                          <w:t xml:space="preserve"> System Fundamentals).docx</w:t>
                        </w:r>
                      </w:p>
                    </w:sdtContent>
                  </w:sdt>
                  <w:sdt>
                    <w:sdtPr>
                      <w:rPr>
                        <w:rStyle w:val="Bulletlist1Char"/>
                      </w:rPr>
                      <w:id w:val="952358741"/>
                      <w:placeholder>
                        <w:docPart w:val="9B843ABBB4114469B97F4C3868665093"/>
                      </w:placeholder>
                    </w:sdtPr>
                    <w:sdtContent>
                      <w:p w14:paraId="1F67005D" w14:textId="7C1F1D93" w:rsidR="00153099" w:rsidRPr="001A6E02" w:rsidRDefault="00153099" w:rsidP="00153099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rStyle w:val="Bulletlist1Char"/>
                          </w:rPr>
                          <w:t xml:space="preserve">QALXESS-2 Exercise Guide – </w:t>
                        </w:r>
                        <w:r w:rsidR="00372D1B">
                          <w:rPr>
                            <w:rStyle w:val="Bulletlist1Char"/>
                          </w:rPr>
                          <w:t>OpenBSD</w:t>
                        </w:r>
                        <w:r>
                          <w:rPr>
                            <w:rStyle w:val="Bulletlist1Char"/>
                          </w:rPr>
                          <w:t xml:space="preserve"> (Linux System Fundamentals).docx</w:t>
                        </w:r>
                      </w:p>
                    </w:sdtContent>
                  </w:sdt>
                  <w:sdt>
                    <w:sdtPr>
                      <w:rPr>
                        <w:rStyle w:val="Bulletlist1Char"/>
                      </w:rPr>
                      <w:id w:val="-573904436"/>
                      <w:placeholder>
                        <w:docPart w:val="C11D01AA02434BA6BA44C59F65E4AA74"/>
                      </w:placeholder>
                    </w:sdtPr>
                    <w:sdtContent>
                      <w:p w14:paraId="54D6462E" w14:textId="71C78081" w:rsidR="00153099" w:rsidRPr="001A6E02" w:rsidRDefault="00153099" w:rsidP="00153099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rStyle w:val="Bulletlist1Char"/>
                          </w:rPr>
                          <w:t xml:space="preserve">QALXESS-2 Exercise Guide – </w:t>
                        </w:r>
                        <w:r w:rsidR="00372D1B">
                          <w:rPr>
                            <w:rStyle w:val="Bulletlist1Char"/>
                          </w:rPr>
                          <w:t>OpenSUSE</w:t>
                        </w:r>
                        <w:r>
                          <w:rPr>
                            <w:rStyle w:val="Bulletlist1Char"/>
                          </w:rPr>
                          <w:t xml:space="preserve"> (Linux System Fundamentals).docx</w:t>
                        </w:r>
                      </w:p>
                    </w:sdtContent>
                  </w:sdt>
                  <w:sdt>
                    <w:sdtPr>
                      <w:rPr>
                        <w:rStyle w:val="Bulletlist1Char"/>
                      </w:rPr>
                      <w:id w:val="-1768683852"/>
                      <w:placeholder>
                        <w:docPart w:val="C88F5463ADFE4EEDAD1D824C96912CEF"/>
                      </w:placeholder>
                    </w:sdtPr>
                    <w:sdtContent>
                      <w:p w14:paraId="35A9BBDA" w14:textId="77777777" w:rsidR="00153099" w:rsidRPr="001A6E02" w:rsidRDefault="00153099" w:rsidP="00153099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rStyle w:val="Bulletlist1Char"/>
                          </w:rPr>
                          <w:t>QALXESS-2 Exercise Guide – Rocky (Linux System Fundamentals).docx</w:t>
                        </w:r>
                      </w:p>
                    </w:sdtContent>
                  </w:sdt>
                  <w:sdt>
                    <w:sdtPr>
                      <w:rPr>
                        <w:rStyle w:val="Bulletlist1Char"/>
                      </w:rPr>
                      <w:id w:val="843894425"/>
                      <w:placeholder>
                        <w:docPart w:val="DDF53480FD6C44F993A0EB9E70CA2F97"/>
                      </w:placeholder>
                    </w:sdtPr>
                    <w:sdtContent>
                      <w:p w14:paraId="69496632" w14:textId="69AC2F3E" w:rsidR="00153099" w:rsidRPr="00372D1B" w:rsidRDefault="00372D1B" w:rsidP="00596665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rStyle w:val="Bulletlist1Char"/>
                          </w:rPr>
                          <w:t xml:space="preserve">QALXESS-2 Exercise Guide – </w:t>
                        </w:r>
                        <w:r>
                          <w:rPr>
                            <w:rStyle w:val="Bulletlist1Char"/>
                          </w:rPr>
                          <w:t>Ubuntu</w:t>
                        </w:r>
                        <w:r>
                          <w:rPr>
                            <w:rStyle w:val="Bulletlist1Char"/>
                          </w:rPr>
                          <w:t xml:space="preserve"> (Linux System Fundamentals).docx</w:t>
                        </w:r>
                      </w:p>
                    </w:sdtContent>
                  </w:sdt>
                </w:tc>
              </w:tr>
              <w:tr w:rsidR="00F87FF9" w:rsidRPr="00432522" w14:paraId="10A97077" w14:textId="77777777" w:rsidTr="007C4E8D">
                <w:trPr>
                  <w:trHeight w:val="89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3114" w:type="dxa"/>
                  </w:tcPr>
                  <w:p w14:paraId="6F7DB759" w14:textId="77777777" w:rsidR="00F87FF9" w:rsidRDefault="00F87FF9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</w:pPr>
                    <w:r w:rsidRPr="00432522">
                      <w:rPr>
                        <w:color w:val="auto"/>
                        <w:sz w:val="22"/>
                        <w:szCs w:val="22"/>
                      </w:rPr>
                      <w:lastRenderedPageBreak/>
                      <w:t>Delivery method</w:t>
                    </w:r>
                    <w:r w:rsidRPr="00432522">
                      <w:rPr>
                        <w:i/>
                        <w:iCs/>
                        <w:color w:val="auto"/>
                        <w:sz w:val="22"/>
                        <w:szCs w:val="22"/>
                      </w:rPr>
                      <w:t xml:space="preserve"> </w:t>
                    </w:r>
                  </w:p>
                  <w:p w14:paraId="44EFB330" w14:textId="77777777" w:rsidR="00F87FF9" w:rsidRPr="00983598" w:rsidRDefault="00F87FF9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b w:val="0"/>
                        <w:bCs w:val="0"/>
                        <w:color w:val="auto"/>
                        <w:sz w:val="22"/>
                        <w:szCs w:val="22"/>
                      </w:rPr>
                    </w:pPr>
                    <w:r w:rsidRPr="00983598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If the material is being delivered to the learner using another method (e.g., via a third party</w:t>
                    </w:r>
                    <w:r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 xml:space="preserve"> or shared directly by the trainer</w:t>
                    </w:r>
                    <w:r w:rsidRPr="00983598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)</w:t>
                    </w:r>
                    <w:r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. P</w:t>
                    </w:r>
                    <w:r w:rsidRPr="00983598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lease give details.</w:t>
                    </w:r>
                  </w:p>
                </w:tc>
                <w:tc>
                  <w:tcPr>
                    <w:tcW w:w="7076" w:type="dxa"/>
                  </w:tcPr>
                  <w:sdt>
                    <w:sdtPr>
                      <w:rPr>
                        <w:rStyle w:val="Dropdown"/>
                        <w:sz w:val="24"/>
                      </w:rPr>
                      <w:alias w:val="Delivery method"/>
                      <w:tag w:val="Delivery method"/>
                      <w:id w:val="1345822201"/>
                      <w:placeholder>
                        <w:docPart w:val="E71F07E0D8884BEA983DB6922ACA4680"/>
                      </w:placeholder>
                      <w:dropDownList>
                        <w:listItem w:value="Choose an item."/>
                        <w:listItem w:displayText="Mimeo" w:value="Mimeo"/>
                        <w:listItem w:displayText="Printed" w:value="Printed"/>
                        <w:listItem w:displayText="Other (please detail below)" w:value="Other (please detail below)"/>
                      </w:dropDownList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p w14:paraId="3ABA1AF8" w14:textId="426BA7E1" w:rsidR="00F87FF9" w:rsidRPr="001A6E02" w:rsidRDefault="00266C01" w:rsidP="00534B78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rStyle w:val="Dropdown"/>
                            <w:sz w:val="24"/>
                          </w:rPr>
                          <w:t>Mimeo</w:t>
                        </w:r>
                      </w:p>
                    </w:sdtContent>
                  </w:sdt>
                </w:tc>
              </w:tr>
              <w:tr w:rsidR="00F87FF9" w:rsidRPr="00432522" w14:paraId="04D96278" w14:textId="77777777" w:rsidTr="007C4E8D">
                <w:trPr>
                  <w:trHeight w:val="89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3114" w:type="dxa"/>
                  </w:tcPr>
                  <w:p w14:paraId="4F4C4CF0" w14:textId="77777777" w:rsidR="00F87FF9" w:rsidRPr="00432522" w:rsidRDefault="00F87FF9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color w:val="auto"/>
                        <w:sz w:val="22"/>
                        <w:szCs w:val="22"/>
                      </w:rPr>
                    </w:pPr>
                    <w:r w:rsidRPr="00432522">
                      <w:rPr>
                        <w:color w:val="auto"/>
                        <w:sz w:val="22"/>
                        <w:szCs w:val="22"/>
                      </w:rPr>
                      <w:t>Binding</w:t>
                    </w:r>
                  </w:p>
                </w:tc>
                <w:tc>
                  <w:tcPr>
                    <w:tcW w:w="7076" w:type="dxa"/>
                  </w:tcPr>
                  <w:sdt>
                    <w:sdtPr>
                      <w:rPr>
                        <w:rStyle w:val="Dropdown"/>
                        <w:sz w:val="24"/>
                      </w:rPr>
                      <w:alias w:val="Binding"/>
                      <w:tag w:val="Binding"/>
                      <w:id w:val="-1157767897"/>
                      <w:placeholder>
                        <w:docPart w:val="E71F07E0D8884BEA983DB6922ACA4680"/>
                      </w:placeholder>
                      <w:dropDownList>
                        <w:listItem w:value="Choose an item."/>
                        <w:listItem w:displayText="Coil bound - short edge" w:value="Coil bound - short edge"/>
                        <w:listItem w:displayText="Coil bound - long edge" w:value="Coil bound - long edge"/>
                        <w:listItem w:displayText="Stapled - top left" w:value="Stapled - top left"/>
                        <w:listItem w:displayText="Dual staple - short edge" w:value="Dual staple - short edge"/>
                        <w:listItem w:displayText="Dual staple - long edge" w:value="Dual staple - long edge"/>
                        <w:listItem w:displayText="Loose leaf" w:value="Loose leaf"/>
                        <w:listItem w:displayText="Digital - Merged" w:value="Digital - Merged"/>
                        <w:listItem w:displayText="Digital - Loose leaf" w:value="Digital - Loose leaf"/>
                      </w:dropDownList>
                    </w:sdtPr>
                    <w:sdtEndPr>
                      <w:rPr>
                        <w:rStyle w:val="DefaultParagraphFont"/>
                        <w:rFonts w:asciiTheme="minorHAnsi" w:hAnsiTheme="minorHAnsi"/>
                        <w:color w:val="auto"/>
                      </w:rPr>
                    </w:sdtEndPr>
                    <w:sdtContent>
                      <w:p w14:paraId="3D306682" w14:textId="1BF227A2" w:rsidR="00F87FF9" w:rsidRPr="001A6E02" w:rsidRDefault="00266C01" w:rsidP="00534B78">
                        <w:pPr>
                          <w:pStyle w:val="Table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color w:val="auto"/>
                            <w:sz w:val="24"/>
                          </w:rPr>
                        </w:pPr>
                        <w:r>
                          <w:rPr>
                            <w:rStyle w:val="Dropdown"/>
                            <w:sz w:val="24"/>
                          </w:rPr>
                          <w:t>Digital - Merged</w:t>
                        </w:r>
                      </w:p>
                    </w:sdtContent>
                  </w:sdt>
                </w:tc>
              </w:tr>
              <w:tr w:rsidR="00F87FF9" w:rsidRPr="00432522" w14:paraId="5A434BA0" w14:textId="77777777" w:rsidTr="007C4E8D">
                <w:trPr>
                  <w:trHeight w:val="89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3114" w:type="dxa"/>
                  </w:tcPr>
                  <w:p w14:paraId="22A355E2" w14:textId="77777777" w:rsidR="00F87FF9" w:rsidRPr="00432522" w:rsidRDefault="00F87FF9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color w:val="auto"/>
                        <w:sz w:val="22"/>
                        <w:szCs w:val="22"/>
                      </w:rPr>
                    </w:pPr>
                    <w:r w:rsidRPr="00432522">
                      <w:rPr>
                        <w:color w:val="auto"/>
                        <w:sz w:val="22"/>
                        <w:szCs w:val="22"/>
                      </w:rPr>
                      <w:t>Size</w:t>
                    </w:r>
                  </w:p>
                </w:tc>
                <w:tc>
                  <w:tcPr>
                    <w:tcW w:w="7076" w:type="dxa"/>
                  </w:tcPr>
                  <w:p w14:paraId="6F229318" w14:textId="47E5BE4A" w:rsidR="00F87FF9" w:rsidRPr="001A6E02" w:rsidRDefault="00000000">
                    <w:pPr>
                      <w:pStyle w:val="Table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color w:val="auto"/>
                        <w:sz w:val="24"/>
                      </w:rPr>
                    </w:pPr>
                    <w:sdt>
                      <w:sdtPr>
                        <w:rPr>
                          <w:color w:val="auto"/>
                          <w:sz w:val="24"/>
                        </w:rPr>
                        <w:alias w:val="Size"/>
                        <w:tag w:val="Size"/>
                        <w:id w:val="-1756826051"/>
                        <w:placeholder>
                          <w:docPart w:val="E71F07E0D8884BEA983DB6922ACA4680"/>
                        </w:placeholder>
                        <w:dropDownList>
                          <w:listItem w:value="Choose an item."/>
                          <w:listItem w:displayText="Digital" w:value="Digital"/>
                          <w:listItem w:displayText="A4" w:value="A4"/>
                          <w:listItem w:displayText="A5" w:value="A5"/>
                          <w:listItem w:displayText="Other (please detail below)" w:value="Other (please detail below)"/>
                        </w:dropDownList>
                      </w:sdtPr>
                      <w:sdtContent>
                        <w:r w:rsidR="00266C01">
                          <w:rPr>
                            <w:color w:val="auto"/>
                            <w:sz w:val="24"/>
                          </w:rPr>
                          <w:t>A4</w:t>
                        </w:r>
                      </w:sdtContent>
                    </w:sdt>
                  </w:p>
                  <w:p w14:paraId="1C71F150" w14:textId="77777777" w:rsidR="00F87FF9" w:rsidRPr="001A6E02" w:rsidRDefault="00F87FF9">
                    <w:pPr>
                      <w:pStyle w:val="Table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color w:val="auto"/>
                        <w:sz w:val="24"/>
                      </w:rPr>
                    </w:pPr>
                  </w:p>
                </w:tc>
              </w:tr>
              <w:tr w:rsidR="00F87FF9" w:rsidRPr="00432522" w14:paraId="725347C2" w14:textId="77777777" w:rsidTr="007C4E8D">
                <w:trPr>
                  <w:trHeight w:val="89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3114" w:type="dxa"/>
                  </w:tcPr>
                  <w:p w14:paraId="62B9107D" w14:textId="77777777" w:rsidR="00F87FF9" w:rsidRDefault="00F87FF9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b w:val="0"/>
                        <w:bCs w:val="0"/>
                        <w:color w:val="auto"/>
                        <w:sz w:val="22"/>
                        <w:szCs w:val="22"/>
                      </w:rPr>
                    </w:pPr>
                    <w:proofErr w:type="spellStart"/>
                    <w:r w:rsidRPr="00432522">
                      <w:rPr>
                        <w:color w:val="auto"/>
                        <w:sz w:val="22"/>
                        <w:szCs w:val="22"/>
                      </w:rPr>
                      <w:t>Color</w:t>
                    </w:r>
                    <w:proofErr w:type="spellEnd"/>
                    <w:r w:rsidRPr="00432522">
                      <w:rPr>
                        <w:color w:val="auto"/>
                        <w:sz w:val="22"/>
                        <w:szCs w:val="22"/>
                      </w:rPr>
                      <w:t>/grayscale</w:t>
                    </w:r>
                    <w:r>
                      <w:rPr>
                        <w:color w:val="auto"/>
                        <w:sz w:val="22"/>
                        <w:szCs w:val="22"/>
                      </w:rPr>
                      <w:t xml:space="preserve"> </w:t>
                    </w:r>
                  </w:p>
                  <w:p w14:paraId="70BA83AB" w14:textId="77777777" w:rsidR="00F87FF9" w:rsidRPr="00E52590" w:rsidRDefault="00F87FF9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</w:pPr>
                    <w:r w:rsidRPr="00E52590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 xml:space="preserve">The default is grayscale. </w:t>
                    </w:r>
                    <w:proofErr w:type="spellStart"/>
                    <w:r w:rsidRPr="00E52590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Color</w:t>
                    </w:r>
                    <w:proofErr w:type="spellEnd"/>
                    <w:r w:rsidRPr="00E52590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 xml:space="preserve"> printing needs to be agreed in advance due to costs. </w:t>
                    </w:r>
                  </w:p>
                </w:tc>
                <w:tc>
                  <w:tcPr>
                    <w:tcW w:w="7076" w:type="dxa"/>
                  </w:tcPr>
                  <w:p w14:paraId="3E5A256A" w14:textId="5117C06A" w:rsidR="00F87FF9" w:rsidRPr="001A6E02" w:rsidRDefault="00000000" w:rsidP="00A24CA2">
                    <w:pPr>
                      <w:pStyle w:val="Table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i/>
                        <w:iCs/>
                        <w:sz w:val="24"/>
                      </w:rPr>
                    </w:pPr>
                    <w:sdt>
                      <w:sdtPr>
                        <w:rPr>
                          <w:i/>
                          <w:iCs/>
                          <w:color w:val="auto"/>
                          <w:sz w:val="24"/>
                        </w:rPr>
                        <w:alias w:val="Color/B&amp;W"/>
                        <w:tag w:val="Color/B&amp;W"/>
                        <w:id w:val="-156462362"/>
                        <w:placeholder>
                          <w:docPart w:val="8DAA0DE983DD42558EDFDA4C6F6C8EEA"/>
                        </w:placeholder>
                        <w:dropDownList>
                          <w:listItem w:value="Choose an item."/>
                          <w:listItem w:displayText="Color" w:value="Color"/>
                          <w:listItem w:displayText="Grayscale" w:value="Grayscale"/>
                          <w:listItem w:displayText="N/A - Digital" w:value="N/A - Digital"/>
                        </w:dropDownList>
                      </w:sdtPr>
                      <w:sdtContent>
                        <w:r w:rsidR="00266C01">
                          <w:rPr>
                            <w:i/>
                            <w:iCs/>
                            <w:color w:val="auto"/>
                            <w:sz w:val="24"/>
                          </w:rPr>
                          <w:t>Color</w:t>
                        </w:r>
                      </w:sdtContent>
                    </w:sdt>
                  </w:p>
                  <w:p w14:paraId="235A3BBC" w14:textId="77777777" w:rsidR="00F87FF9" w:rsidRPr="001A6E02" w:rsidRDefault="00F87FF9">
                    <w:pPr>
                      <w:pStyle w:val="Table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i/>
                        <w:iCs/>
                        <w:sz w:val="24"/>
                      </w:rPr>
                    </w:pPr>
                  </w:p>
                  <w:p w14:paraId="57B2682C" w14:textId="77777777" w:rsidR="00F87FF9" w:rsidRPr="001A6E02" w:rsidRDefault="00F87FF9">
                    <w:pPr>
                      <w:pStyle w:val="Table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i/>
                        <w:iCs/>
                        <w:sz w:val="24"/>
                      </w:rPr>
                    </w:pPr>
                  </w:p>
                </w:tc>
              </w:tr>
              <w:tr w:rsidR="00F87FF9" w:rsidRPr="00432522" w14:paraId="3BDF57B4" w14:textId="77777777" w:rsidTr="007C4E8D">
                <w:trPr>
                  <w:trHeight w:val="89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3114" w:type="dxa"/>
                  </w:tcPr>
                  <w:p w14:paraId="7FF4CD44" w14:textId="77777777" w:rsidR="00F87FF9" w:rsidRDefault="00F87FF9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b w:val="0"/>
                        <w:bCs w:val="0"/>
                        <w:color w:val="auto"/>
                        <w:sz w:val="22"/>
                        <w:szCs w:val="22"/>
                      </w:rPr>
                    </w:pPr>
                    <w:r w:rsidRPr="00432522">
                      <w:rPr>
                        <w:color w:val="auto"/>
                        <w:sz w:val="22"/>
                        <w:szCs w:val="22"/>
                      </w:rPr>
                      <w:t>Extra info</w:t>
                    </w:r>
                  </w:p>
                  <w:p w14:paraId="6D73AA34" w14:textId="77777777" w:rsidR="00F87FF9" w:rsidRPr="00983598" w:rsidRDefault="00F87FF9" w:rsidP="00983598">
                    <w:pPr>
                      <w:pStyle w:val="Table"/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</w:pPr>
                    <w:r w:rsidRPr="00983598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 xml:space="preserve">Any other specific printing details… </w:t>
                    </w:r>
                  </w:p>
                  <w:p w14:paraId="09557A84" w14:textId="77777777" w:rsidR="00F87FF9" w:rsidRPr="00432522" w:rsidRDefault="00F87FF9" w:rsidP="00983598">
                    <w:pPr>
                      <w:pStyle w:val="TableBullet"/>
                      <w:numPr>
                        <w:ilvl w:val="0"/>
                        <w:numId w:val="0"/>
                      </w:numPr>
                      <w:rPr>
                        <w:color w:val="auto"/>
                        <w:sz w:val="22"/>
                        <w:szCs w:val="22"/>
                      </w:rPr>
                    </w:pPr>
                    <w:r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“</w:t>
                    </w:r>
                    <w:r w:rsidRPr="00983598"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PowerPoint slides should appear as 1 slide per portrait page with notes</w:t>
                    </w:r>
                    <w:r>
                      <w:rPr>
                        <w:b w:val="0"/>
                        <w:bCs w:val="0"/>
                        <w:i/>
                        <w:iCs/>
                        <w:color w:val="auto"/>
                        <w:sz w:val="22"/>
                        <w:szCs w:val="22"/>
                      </w:rPr>
                      <w:t>”.</w:t>
                    </w:r>
                  </w:p>
                </w:tc>
                <w:tc>
                  <w:tcPr>
                    <w:tcW w:w="7076" w:type="dxa"/>
                  </w:tcPr>
                  <w:p w14:paraId="2F49C38A" w14:textId="2894F0F6" w:rsidR="00F87FF9" w:rsidRPr="00A85F16" w:rsidRDefault="00000000">
                    <w:pPr>
                      <w:pStyle w:val="Table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color w:val="auto"/>
                        <w:sz w:val="22"/>
                        <w:szCs w:val="22"/>
                      </w:rPr>
                    </w:pPr>
                  </w:p>
                </w:tc>
              </w:tr>
            </w:sdtContent>
          </w:sdt>
        </w:tbl>
      </w:sdtContent>
    </w:sdt>
    <w:p w14:paraId="4ACF949D" w14:textId="642C88C4" w:rsidR="00DC5EBB" w:rsidRDefault="00DC5EBB" w:rsidP="00DC5EBB">
      <w:pPr>
        <w:pStyle w:val="Heading3"/>
      </w:pPr>
      <w:r>
        <w:t>Any additional information</w:t>
      </w:r>
    </w:p>
    <w:tbl>
      <w:tblPr>
        <w:tblStyle w:val="TableGrid"/>
        <w:tblW w:w="10311" w:type="dxa"/>
        <w:tblLook w:val="04A0" w:firstRow="1" w:lastRow="0" w:firstColumn="1" w:lastColumn="0" w:noHBand="0" w:noVBand="1"/>
      </w:tblPr>
      <w:tblGrid>
        <w:gridCol w:w="10311"/>
      </w:tblGrid>
      <w:tr w:rsidR="00DC5EBB" w:rsidRPr="001A6E02" w14:paraId="6F5CFFD6" w14:textId="77777777" w:rsidTr="00DC5EBB">
        <w:trPr>
          <w:trHeight w:val="2882"/>
        </w:trPr>
        <w:tc>
          <w:tcPr>
            <w:tcW w:w="10311" w:type="dxa"/>
          </w:tcPr>
          <w:p w14:paraId="289821FF" w14:textId="420330BD" w:rsidR="00DC5EBB" w:rsidRPr="001A6E02" w:rsidRDefault="00DC5EBB" w:rsidP="00DC5EBB">
            <w:pPr>
              <w:rPr>
                <w:rFonts w:asciiTheme="minorHAnsi" w:hAnsiTheme="minorHAnsi"/>
              </w:rPr>
            </w:pPr>
          </w:p>
        </w:tc>
      </w:tr>
    </w:tbl>
    <w:p w14:paraId="22AA562E" w14:textId="61386034" w:rsidR="00725945" w:rsidRDefault="00725945" w:rsidP="00DC5EBB">
      <w:pPr>
        <w:rPr>
          <w:rFonts w:eastAsiaTheme="majorEastAsia" w:cstheme="majorBidi"/>
          <w:sz w:val="32"/>
          <w:szCs w:val="32"/>
        </w:rPr>
      </w:pPr>
      <w:r>
        <w:br w:type="page"/>
      </w:r>
    </w:p>
    <w:p w14:paraId="295AD6CA" w14:textId="6D2795CA" w:rsidR="00180D77" w:rsidRDefault="00180D77" w:rsidP="00180D77">
      <w:pPr>
        <w:pStyle w:val="Heading2"/>
        <w:numPr>
          <w:ilvl w:val="0"/>
          <w:numId w:val="0"/>
        </w:numPr>
        <w:ind w:left="1134" w:hanging="1134"/>
      </w:pPr>
      <w:r>
        <w:lastRenderedPageBreak/>
        <w:t>Stationery</w:t>
      </w:r>
    </w:p>
    <w:p w14:paraId="5BBDCDB6" w14:textId="075CCF53" w:rsidR="004D2778" w:rsidRDefault="008E18A9" w:rsidP="00D916AF">
      <w:pPr>
        <w:rPr>
          <w:rFonts w:ascii="Figtree" w:hAnsi="Figtree"/>
        </w:rPr>
      </w:pPr>
      <w:r w:rsidRPr="008E18A9">
        <w:rPr>
          <w:rFonts w:ascii="Figtree" w:hAnsi="Figtree"/>
        </w:rPr>
        <w:t xml:space="preserve">Please complete the table </w:t>
      </w:r>
      <w:r w:rsidR="004D3F1A">
        <w:rPr>
          <w:rFonts w:ascii="Figtree" w:hAnsi="Figtree"/>
        </w:rPr>
        <w:t>on the next page</w:t>
      </w:r>
      <w:r w:rsidRPr="008E18A9">
        <w:rPr>
          <w:rFonts w:ascii="Figtree" w:hAnsi="Figtree"/>
        </w:rPr>
        <w:t xml:space="preserve">. </w:t>
      </w:r>
      <w:r w:rsidRPr="008E18A9">
        <w:rPr>
          <w:rFonts w:ascii="Figtree" w:hAnsi="Figtree"/>
          <w:b/>
          <w:bCs/>
        </w:rPr>
        <w:t>If no stationery is required, please select the first option.</w:t>
      </w:r>
      <w:r w:rsidR="00D916AF" w:rsidRPr="00D916AF">
        <w:rPr>
          <w:rFonts w:ascii="Figtree" w:hAnsi="Figtree"/>
        </w:rPr>
        <w:t xml:space="preserve"> </w:t>
      </w:r>
      <w:r w:rsidR="00D916AF">
        <w:rPr>
          <w:rFonts w:ascii="Figtree" w:hAnsi="Figtree"/>
        </w:rPr>
        <w:t>D</w:t>
      </w:r>
      <w:r w:rsidR="00D916AF" w:rsidRPr="008E18A9">
        <w:rPr>
          <w:rFonts w:ascii="Figtree" w:hAnsi="Figtree"/>
        </w:rPr>
        <w:t>igital courses do not include stationery.</w:t>
      </w:r>
      <w:r w:rsidR="0009679E">
        <w:rPr>
          <w:rFonts w:ascii="Figtree" w:hAnsi="Figtree"/>
        </w:rPr>
        <w:t xml:space="preserve"> </w:t>
      </w:r>
      <w:r w:rsidR="004D2778">
        <w:rPr>
          <w:rFonts w:ascii="Figtree" w:hAnsi="Figtree"/>
        </w:rPr>
        <w:t xml:space="preserve">If </w:t>
      </w:r>
      <w:r w:rsidR="002E07F8">
        <w:rPr>
          <w:rFonts w:ascii="Figtree" w:hAnsi="Figtree"/>
        </w:rPr>
        <w:t xml:space="preserve">the course is </w:t>
      </w:r>
      <w:r w:rsidR="00D075D8">
        <w:rPr>
          <w:rFonts w:ascii="Figtree" w:hAnsi="Figtree"/>
        </w:rPr>
        <w:t xml:space="preserve">set to </w:t>
      </w:r>
      <w:r w:rsidR="002E07F8">
        <w:rPr>
          <w:rFonts w:ascii="Figtree" w:hAnsi="Figtree"/>
        </w:rPr>
        <w:t>run</w:t>
      </w:r>
      <w:r w:rsidR="00D075D8">
        <w:rPr>
          <w:rFonts w:ascii="Figtree" w:hAnsi="Figtree"/>
        </w:rPr>
        <w:t xml:space="preserve"> both</w:t>
      </w:r>
      <w:r w:rsidR="002E07F8">
        <w:rPr>
          <w:rFonts w:ascii="Figtree" w:hAnsi="Figtree"/>
        </w:rPr>
        <w:t xml:space="preserve"> </w:t>
      </w:r>
      <w:r w:rsidR="00D075D8">
        <w:rPr>
          <w:rFonts w:ascii="Figtree" w:hAnsi="Figtree"/>
        </w:rPr>
        <w:t>virtually</w:t>
      </w:r>
      <w:r w:rsidR="002E07F8">
        <w:rPr>
          <w:rFonts w:ascii="Figtree" w:hAnsi="Figtree"/>
        </w:rPr>
        <w:t xml:space="preserve"> and onsite, please specify what stationery is needed for the onsite events.</w:t>
      </w:r>
    </w:p>
    <w:p w14:paraId="49F2A587" w14:textId="2C2039A1" w:rsidR="008E18A9" w:rsidRDefault="008E18A9" w:rsidP="008E18A9">
      <w:pPr>
        <w:rPr>
          <w:rFonts w:ascii="Figtree" w:hAnsi="Figtree"/>
        </w:rPr>
      </w:pPr>
      <w:r w:rsidRPr="008E18A9">
        <w:rPr>
          <w:rFonts w:ascii="Figtree" w:hAnsi="Figtree"/>
        </w:rPr>
        <w:t xml:space="preserve">Choose the necessary stationery items from the list provided. Indicate your selection by </w:t>
      </w:r>
      <w:r w:rsidR="007821FD">
        <w:rPr>
          <w:rFonts w:ascii="Figtree" w:hAnsi="Figtree"/>
        </w:rPr>
        <w:t>selecting</w:t>
      </w:r>
      <w:r w:rsidRPr="008E18A9">
        <w:rPr>
          <w:rFonts w:ascii="Figtree" w:hAnsi="Figtree"/>
        </w:rPr>
        <w:t xml:space="preserve"> the box to the left</w:t>
      </w:r>
      <w:r w:rsidR="007821FD">
        <w:rPr>
          <w:rFonts w:ascii="Figtree" w:hAnsi="Figtree"/>
        </w:rPr>
        <w:t>. S</w:t>
      </w:r>
      <w:r w:rsidRPr="008E18A9">
        <w:rPr>
          <w:rFonts w:ascii="Figtree" w:hAnsi="Figtree"/>
        </w:rPr>
        <w:t>pecify the quantity needed</w:t>
      </w:r>
      <w:r w:rsidR="007821FD">
        <w:rPr>
          <w:rFonts w:ascii="Figtree" w:hAnsi="Figtree"/>
        </w:rPr>
        <w:t xml:space="preserve"> and </w:t>
      </w:r>
      <w:r w:rsidRPr="008E18A9">
        <w:rPr>
          <w:rFonts w:ascii="Figtree" w:hAnsi="Figtree"/>
        </w:rPr>
        <w:t xml:space="preserve">clarify whether materials are needed per learner, per group, or per </w:t>
      </w:r>
      <w:r w:rsidR="00EC620B">
        <w:rPr>
          <w:rFonts w:ascii="Figtree" w:hAnsi="Figtree"/>
        </w:rPr>
        <w:t>event</w:t>
      </w:r>
      <w:r w:rsidRPr="008E18A9">
        <w:rPr>
          <w:rFonts w:ascii="Figtree" w:hAnsi="Figtree"/>
        </w:rPr>
        <w:t>.</w:t>
      </w:r>
    </w:p>
    <w:p w14:paraId="2CFC4B49" w14:textId="7579CE7D" w:rsidR="008E18A9" w:rsidRDefault="008E18A9" w:rsidP="008E18A9">
      <w:pPr>
        <w:rPr>
          <w:rFonts w:ascii="Figtree" w:hAnsi="Figtree"/>
        </w:rPr>
      </w:pPr>
      <w:r w:rsidRPr="008E18A9">
        <w:rPr>
          <w:rFonts w:ascii="Figtree" w:hAnsi="Figtree"/>
        </w:rPr>
        <w:t xml:space="preserve">For example, you might require </w:t>
      </w:r>
      <w:r w:rsidR="007821FD">
        <w:rPr>
          <w:rFonts w:ascii="Figtree" w:hAnsi="Figtree"/>
        </w:rPr>
        <w:t>“1</w:t>
      </w:r>
      <w:r w:rsidRPr="008E18A9">
        <w:rPr>
          <w:rFonts w:ascii="Figtree" w:hAnsi="Figtree"/>
        </w:rPr>
        <w:t xml:space="preserve"> per learner</w:t>
      </w:r>
      <w:r w:rsidR="007821FD">
        <w:rPr>
          <w:rFonts w:ascii="Figtree" w:hAnsi="Figtree"/>
        </w:rPr>
        <w:t>”</w:t>
      </w:r>
      <w:r w:rsidRPr="008E18A9">
        <w:rPr>
          <w:rFonts w:ascii="Figtree" w:hAnsi="Figtree"/>
        </w:rPr>
        <w:t>, "</w:t>
      </w:r>
      <w:r w:rsidR="007821FD">
        <w:rPr>
          <w:rFonts w:ascii="Figtree" w:hAnsi="Figtree"/>
        </w:rPr>
        <w:t>1</w:t>
      </w:r>
      <w:r w:rsidRPr="008E18A9">
        <w:rPr>
          <w:rFonts w:ascii="Figtree" w:hAnsi="Figtree"/>
        </w:rPr>
        <w:t xml:space="preserve"> per group of three learners"</w:t>
      </w:r>
      <w:r w:rsidR="001841A1">
        <w:rPr>
          <w:rFonts w:ascii="Figtree" w:hAnsi="Figtree"/>
        </w:rPr>
        <w:t>,</w:t>
      </w:r>
      <w:r w:rsidRPr="008E18A9">
        <w:rPr>
          <w:rFonts w:ascii="Figtree" w:hAnsi="Figtree"/>
        </w:rPr>
        <w:t xml:space="preserve"> or "</w:t>
      </w:r>
      <w:r w:rsidR="007821FD">
        <w:rPr>
          <w:rFonts w:ascii="Figtree" w:hAnsi="Figtree"/>
        </w:rPr>
        <w:t>1</w:t>
      </w:r>
      <w:r w:rsidRPr="008E18A9">
        <w:rPr>
          <w:rFonts w:ascii="Figtree" w:hAnsi="Figtree"/>
        </w:rPr>
        <w:t xml:space="preserve"> per </w:t>
      </w:r>
      <w:r w:rsidR="00EC620B">
        <w:rPr>
          <w:rFonts w:ascii="Figtree" w:hAnsi="Figtree"/>
        </w:rPr>
        <w:t>event</w:t>
      </w:r>
      <w:r w:rsidRPr="008E18A9">
        <w:rPr>
          <w:rFonts w:ascii="Figtree" w:hAnsi="Figtree"/>
        </w:rPr>
        <w:t>."</w:t>
      </w:r>
    </w:p>
    <w:p w14:paraId="24BDEC2B" w14:textId="5F94A8B7" w:rsidR="004D3F1A" w:rsidRDefault="00BF0168" w:rsidP="008E18A9">
      <w:pPr>
        <w:rPr>
          <w:rFonts w:ascii="Figtree" w:hAnsi="Figtree"/>
        </w:rPr>
      </w:pPr>
      <w:r w:rsidRPr="00D916AF">
        <w:rPr>
          <w:rFonts w:ascii="Figtree" w:hAnsi="Figtree"/>
          <w:b/>
          <w:bCs/>
        </w:rPr>
        <w:t>Please note:</w:t>
      </w:r>
      <w:r>
        <w:rPr>
          <w:rFonts w:ascii="Figtree" w:hAnsi="Figtree"/>
        </w:rPr>
        <w:t xml:space="preserve"> </w:t>
      </w:r>
      <w:r w:rsidRPr="008E18A9">
        <w:rPr>
          <w:rFonts w:ascii="Figtree" w:hAnsi="Figtree"/>
        </w:rPr>
        <w:t>For courses delivered at the client site with printed materials, all learners will receive a tent card, pen, and A4 notebook.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915"/>
        <w:gridCol w:w="5271"/>
        <w:gridCol w:w="4008"/>
      </w:tblGrid>
      <w:tr w:rsidR="004744FB" w:rsidRPr="001A6E02" w14:paraId="47436E99" w14:textId="77777777" w:rsidTr="00CC668F">
        <w:trPr>
          <w:trHeight w:val="300"/>
        </w:trPr>
        <w:tc>
          <w:tcPr>
            <w:tcW w:w="449" w:type="pct"/>
          </w:tcPr>
          <w:p w14:paraId="4362C3DE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lang w:eastAsia="en-GB"/>
                <w14:ligatures w14:val="none"/>
              </w:rPr>
              <w:t>Select</w:t>
            </w:r>
          </w:p>
        </w:tc>
        <w:tc>
          <w:tcPr>
            <w:tcW w:w="2585" w:type="pct"/>
            <w:noWrap/>
            <w:hideMark/>
          </w:tcPr>
          <w:p w14:paraId="3F00FB42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1966" w:type="pct"/>
          </w:tcPr>
          <w:p w14:paraId="23B3E420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lang w:eastAsia="en-GB"/>
                <w14:ligatures w14:val="none"/>
              </w:rPr>
              <w:t xml:space="preserve">Quantity </w:t>
            </w:r>
          </w:p>
        </w:tc>
      </w:tr>
      <w:tr w:rsidR="004744FB" w:rsidRPr="001A6E02" w14:paraId="458F68D9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b/>
              <w:color w:val="0D0D0D" w:themeColor="text2"/>
              <w:kern w:val="0"/>
              <w:lang w:eastAsia="en-GB"/>
              <w14:ligatures w14:val="none"/>
            </w:rPr>
            <w:id w:val="3834590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00F6CEA9" w14:textId="6CBFA87C" w:rsidR="004744FB" w:rsidRPr="001A6E02" w:rsidRDefault="0036154E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b/>
                    <w:bCs/>
                    <w:color w:val="0D0D0D"/>
                    <w:kern w:val="0"/>
                    <w:lang w:eastAsia="en-GB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b/>
                    <w:color w:val="0D0D0D" w:themeColor="text2"/>
                    <w:kern w:val="0"/>
                    <w:lang w:eastAsia="en-GB"/>
                    <w14:ligatures w14:val="none"/>
                  </w:rPr>
                  <w:t>☒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1762CC2A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No stationery required</w:t>
            </w:r>
          </w:p>
        </w:tc>
        <w:tc>
          <w:tcPr>
            <w:tcW w:w="1966" w:type="pct"/>
            <w:shd w:val="clear" w:color="auto" w:fill="B5B5B5" w:themeFill="background2" w:themeFillShade="BF"/>
          </w:tcPr>
          <w:p w14:paraId="443F2586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highlight w:val="yellow"/>
                <w:lang w:eastAsia="en-GB"/>
                <w14:ligatures w14:val="none"/>
              </w:rPr>
            </w:pPr>
          </w:p>
        </w:tc>
      </w:tr>
      <w:tr w:rsidR="004744FB" w:rsidRPr="001A6E02" w14:paraId="3C82629E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10451015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29B622DA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  <w:hideMark/>
          </w:tcPr>
          <w:p w14:paraId="4B63CCC0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Tent card</w:t>
            </w:r>
          </w:p>
        </w:tc>
        <w:tc>
          <w:tcPr>
            <w:tcW w:w="1966" w:type="pct"/>
          </w:tcPr>
          <w:p w14:paraId="4EB2CD7F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69B3DA4E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3530093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710E2D4C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  <w:hideMark/>
          </w:tcPr>
          <w:p w14:paraId="47ECBE03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QA pens</w:t>
            </w:r>
          </w:p>
        </w:tc>
        <w:tc>
          <w:tcPr>
            <w:tcW w:w="1966" w:type="pct"/>
          </w:tcPr>
          <w:p w14:paraId="6042473D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5D1CBDEF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1111338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33CAD8CC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07EBEA9F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Ballpoint pen</w:t>
            </w:r>
          </w:p>
        </w:tc>
        <w:tc>
          <w:tcPr>
            <w:tcW w:w="1966" w:type="pct"/>
          </w:tcPr>
          <w:p w14:paraId="00948772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5E9CD1FE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12211238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32AF6965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0E6B1864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Pencils</w:t>
            </w:r>
          </w:p>
        </w:tc>
        <w:tc>
          <w:tcPr>
            <w:tcW w:w="1966" w:type="pct"/>
          </w:tcPr>
          <w:p w14:paraId="3D937FDB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434C3BAF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20381144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4130EA85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0CA1C3B7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Pencil sharpener</w:t>
            </w:r>
          </w:p>
        </w:tc>
        <w:tc>
          <w:tcPr>
            <w:tcW w:w="1966" w:type="pct"/>
          </w:tcPr>
          <w:p w14:paraId="34DDFD53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69AFB8DE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12828829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5E9A7CF1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67B8179E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Erasers</w:t>
            </w:r>
          </w:p>
        </w:tc>
        <w:tc>
          <w:tcPr>
            <w:tcW w:w="1966" w:type="pct"/>
          </w:tcPr>
          <w:p w14:paraId="1C6F0216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126346B8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13745826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1554034E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530F74F7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A5 notepad</w:t>
            </w:r>
          </w:p>
        </w:tc>
        <w:tc>
          <w:tcPr>
            <w:tcW w:w="1966" w:type="pct"/>
          </w:tcPr>
          <w:p w14:paraId="13071953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69DC7A82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18124773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059CB1DA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  <w:hideMark/>
          </w:tcPr>
          <w:p w14:paraId="675FA3BA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 xml:space="preserve">A4 notepad </w:t>
            </w:r>
          </w:p>
        </w:tc>
        <w:tc>
          <w:tcPr>
            <w:tcW w:w="1966" w:type="pct"/>
          </w:tcPr>
          <w:p w14:paraId="5B1904DD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496AFBAB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9950203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4A54C077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MS Gothic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30687D02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Highlighter</w:t>
            </w:r>
          </w:p>
        </w:tc>
        <w:tc>
          <w:tcPr>
            <w:tcW w:w="1966" w:type="pct"/>
          </w:tcPr>
          <w:p w14:paraId="33907F28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39B21DBC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6154528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2845BCAB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1663B507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Clear 30cm ruler</w:t>
            </w:r>
          </w:p>
        </w:tc>
        <w:tc>
          <w:tcPr>
            <w:tcW w:w="1966" w:type="pct"/>
          </w:tcPr>
          <w:p w14:paraId="0A249D45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24E5A5E7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57972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012B7B95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7C30C523" w14:textId="33CED20E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 xml:space="preserve">Drywipe marker </w:t>
            </w:r>
            <w:r w:rsidR="000B7CAD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(singular)</w:t>
            </w:r>
          </w:p>
        </w:tc>
        <w:tc>
          <w:tcPr>
            <w:tcW w:w="1966" w:type="pct"/>
          </w:tcPr>
          <w:p w14:paraId="7607D0E4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0B7CAD" w:rsidRPr="001A6E02" w14:paraId="617BEA47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11299296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4FB31D86" w14:textId="0F5FF59B" w:rsidR="000B7CAD" w:rsidRDefault="00BD025A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25806D41" w14:textId="0C6DE1E9" w:rsidR="000B7CAD" w:rsidRPr="001A6E02" w:rsidRDefault="000B7CAD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Drywipe marker (pack of 4)</w:t>
            </w:r>
          </w:p>
        </w:tc>
        <w:tc>
          <w:tcPr>
            <w:tcW w:w="1966" w:type="pct"/>
          </w:tcPr>
          <w:p w14:paraId="4AEC2CB5" w14:textId="77777777" w:rsidR="000B7CAD" w:rsidRPr="001A6E02" w:rsidRDefault="000B7CAD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09414A61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21053321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191A5820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22B388DC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Index cards</w:t>
            </w:r>
          </w:p>
        </w:tc>
        <w:tc>
          <w:tcPr>
            <w:tcW w:w="1966" w:type="pct"/>
          </w:tcPr>
          <w:p w14:paraId="5C963377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6AD6AE63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860838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28CF1F2A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2CEB6361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Sticky notes (post its) 127x76mm pack</w:t>
            </w:r>
          </w:p>
        </w:tc>
        <w:tc>
          <w:tcPr>
            <w:tcW w:w="1966" w:type="pct"/>
          </w:tcPr>
          <w:p w14:paraId="5D5040E6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788CA2D8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3201694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48ED0F50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497159F0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Sticky notes (post its) 51x38mm pack</w:t>
            </w:r>
          </w:p>
        </w:tc>
        <w:tc>
          <w:tcPr>
            <w:tcW w:w="1966" w:type="pct"/>
          </w:tcPr>
          <w:p w14:paraId="1C9418EB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1CD764A4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17223578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46503081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  <w:hideMark/>
          </w:tcPr>
          <w:p w14:paraId="0D619E68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Lyreco project files - black</w:t>
            </w:r>
          </w:p>
        </w:tc>
        <w:tc>
          <w:tcPr>
            <w:tcW w:w="1966" w:type="pct"/>
          </w:tcPr>
          <w:p w14:paraId="7506B194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45CB1769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78493690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0E3CB462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MS Gothic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  <w:hideMark/>
          </w:tcPr>
          <w:p w14:paraId="49E0CE0C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Rigid box files 40mm</w:t>
            </w:r>
          </w:p>
        </w:tc>
        <w:tc>
          <w:tcPr>
            <w:tcW w:w="1966" w:type="pct"/>
          </w:tcPr>
          <w:p w14:paraId="504D6FE9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18748791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6622015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1B4DE1DA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  <w:hideMark/>
          </w:tcPr>
          <w:p w14:paraId="15DE1F58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Scissors w/plastic handle</w:t>
            </w:r>
          </w:p>
        </w:tc>
        <w:tc>
          <w:tcPr>
            <w:tcW w:w="1966" w:type="pct"/>
          </w:tcPr>
          <w:p w14:paraId="056540D3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4454439C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9024065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49817FE5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  <w:hideMark/>
          </w:tcPr>
          <w:p w14:paraId="08145334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Tape dispenser with clear tape 19mmx33m</w:t>
            </w:r>
          </w:p>
        </w:tc>
        <w:tc>
          <w:tcPr>
            <w:tcW w:w="1966" w:type="pct"/>
          </w:tcPr>
          <w:p w14:paraId="0EC8B1A8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0BF4F1B0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2323993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6FB29FBF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  <w:hideMark/>
          </w:tcPr>
          <w:p w14:paraId="32A747B1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General purpose masking tape 25mmx50m</w:t>
            </w:r>
          </w:p>
        </w:tc>
        <w:tc>
          <w:tcPr>
            <w:tcW w:w="1966" w:type="pct"/>
          </w:tcPr>
          <w:p w14:paraId="56761AF4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109FE18B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11195754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4EE8A7C1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  <w:hideMark/>
          </w:tcPr>
          <w:p w14:paraId="4E788781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Whiteboard chart roll (25 Sheets) 600x800mm</w:t>
            </w:r>
          </w:p>
        </w:tc>
        <w:tc>
          <w:tcPr>
            <w:tcW w:w="1966" w:type="pct"/>
          </w:tcPr>
          <w:p w14:paraId="00F34B64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26BD4CD9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9855519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609C5D66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  <w:hideMark/>
          </w:tcPr>
          <w:p w14:paraId="69B7F778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QA USB</w:t>
            </w:r>
          </w:p>
        </w:tc>
        <w:tc>
          <w:tcPr>
            <w:tcW w:w="1966" w:type="pct"/>
          </w:tcPr>
          <w:p w14:paraId="519D9DD8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1C3EF806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8052795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4739F174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  <w:hideMark/>
          </w:tcPr>
          <w:p w14:paraId="14F0DA11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Mini stapler</w:t>
            </w:r>
          </w:p>
        </w:tc>
        <w:tc>
          <w:tcPr>
            <w:tcW w:w="1966" w:type="pct"/>
          </w:tcPr>
          <w:p w14:paraId="76EA795E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4744FB" w:rsidRPr="001A6E02" w14:paraId="6AD10C2D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0D0D0D" w:themeColor="text2"/>
              <w:kern w:val="0"/>
              <w:lang w:eastAsia="en-GB"/>
              <w14:ligatures w14:val="none"/>
            </w:rPr>
            <w:id w:val="-8194185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36BDAECF" w14:textId="77777777" w:rsidR="004744FB" w:rsidRPr="001A6E02" w:rsidRDefault="004744FB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0D0D0D"/>
                    <w:kern w:val="0"/>
                    <w:lang w:eastAsia="en-GB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color w:val="0D0D0D" w:themeColor="text2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  <w:hideMark/>
          </w:tcPr>
          <w:p w14:paraId="25E8109F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A4 strong orange 80gsm</w:t>
            </w:r>
          </w:p>
        </w:tc>
        <w:tc>
          <w:tcPr>
            <w:tcW w:w="1966" w:type="pct"/>
          </w:tcPr>
          <w:p w14:paraId="52D259EF" w14:textId="77777777" w:rsidR="004744FB" w:rsidRPr="001A6E02" w:rsidRDefault="004744FB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09679E" w:rsidRPr="001A6E02" w14:paraId="6D4ACCD6" w14:textId="77777777" w:rsidTr="00CC668F">
        <w:trPr>
          <w:trHeight w:val="300"/>
        </w:trPr>
        <w:sdt>
          <w:sdtPr>
            <w:rPr>
              <w:rFonts w:ascii="Figtree" w:eastAsia="Times New Roman" w:hAnsi="Figtree" w:cs="Times New Roman"/>
              <w:color w:val="0D0D0D" w:themeColor="text2"/>
              <w:kern w:val="0"/>
              <w:lang w:eastAsia="en-GB"/>
              <w14:ligatures w14:val="none"/>
            </w:rPr>
            <w:id w:val="21268073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pct"/>
              </w:tcPr>
              <w:p w14:paraId="5CE89040" w14:textId="51605B61" w:rsidR="0009679E" w:rsidRDefault="0009679E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0D0D0D" w:themeColor="text2"/>
                    <w:kern w:val="0"/>
                    <w:lang w:eastAsia="en-GB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color w:val="0D0D0D" w:themeColor="text2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2585" w:type="pct"/>
            <w:noWrap/>
            <w:vAlign w:val="bottom"/>
          </w:tcPr>
          <w:p w14:paraId="60F2BD0B" w14:textId="6B71ADC8" w:rsidR="0009679E" w:rsidRPr="001A6E02" w:rsidRDefault="0009679E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White tac</w:t>
            </w:r>
            <w:r w:rsidR="00F942AC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k</w:t>
            </w:r>
          </w:p>
        </w:tc>
        <w:tc>
          <w:tcPr>
            <w:tcW w:w="1966" w:type="pct"/>
          </w:tcPr>
          <w:p w14:paraId="5B4B2802" w14:textId="77777777" w:rsidR="0009679E" w:rsidRPr="001A6E02" w:rsidRDefault="0009679E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</w:tbl>
    <w:p w14:paraId="6980EECF" w14:textId="77777777" w:rsidR="0009679E" w:rsidRDefault="0009679E" w:rsidP="00D916AF">
      <w:pPr>
        <w:spacing w:before="0" w:after="160" w:line="259" w:lineRule="auto"/>
        <w:rPr>
          <w:b/>
          <w:bCs/>
          <w:sz w:val="32"/>
          <w:szCs w:val="32"/>
        </w:rPr>
      </w:pPr>
    </w:p>
    <w:p w14:paraId="3EF3739F" w14:textId="0E8A44E0" w:rsidR="002566F5" w:rsidRDefault="00D916AF" w:rsidP="00D916AF">
      <w:pPr>
        <w:spacing w:before="0" w:after="160" w:line="259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</w:t>
      </w:r>
      <w:r w:rsidR="002566F5" w:rsidRPr="002566F5">
        <w:rPr>
          <w:b/>
          <w:bCs/>
          <w:sz w:val="32"/>
          <w:szCs w:val="32"/>
        </w:rPr>
        <w:t xml:space="preserve">ick </w:t>
      </w:r>
      <w:r w:rsidR="00FE75A4">
        <w:rPr>
          <w:b/>
          <w:bCs/>
          <w:sz w:val="32"/>
          <w:szCs w:val="32"/>
        </w:rPr>
        <w:t>items</w:t>
      </w:r>
    </w:p>
    <w:p w14:paraId="3BB21B71" w14:textId="58F2FD55" w:rsidR="00945376" w:rsidRDefault="00945376" w:rsidP="00945376">
      <w:pPr>
        <w:rPr>
          <w:rFonts w:ascii="Figtree" w:hAnsi="Figtree"/>
        </w:rPr>
      </w:pPr>
      <w:r w:rsidRPr="008E18A9">
        <w:rPr>
          <w:rFonts w:ascii="Figtree" w:hAnsi="Figtree"/>
        </w:rPr>
        <w:t xml:space="preserve">Please complete the table below. </w:t>
      </w:r>
      <w:r w:rsidRPr="008E18A9">
        <w:rPr>
          <w:rFonts w:ascii="Figtree" w:hAnsi="Figtree"/>
          <w:b/>
          <w:bCs/>
        </w:rPr>
        <w:t xml:space="preserve">If no </w:t>
      </w:r>
      <w:r>
        <w:rPr>
          <w:rFonts w:ascii="Figtree" w:hAnsi="Figtree"/>
          <w:b/>
          <w:bCs/>
        </w:rPr>
        <w:t xml:space="preserve">extra materials are </w:t>
      </w:r>
      <w:r w:rsidRPr="008E18A9">
        <w:rPr>
          <w:rFonts w:ascii="Figtree" w:hAnsi="Figtree"/>
          <w:b/>
          <w:bCs/>
        </w:rPr>
        <w:t>required, please select the first option.</w:t>
      </w:r>
      <w:r w:rsidRPr="00D916AF">
        <w:rPr>
          <w:rFonts w:ascii="Figtree" w:hAnsi="Figtree"/>
        </w:rPr>
        <w:t xml:space="preserve"> </w:t>
      </w:r>
    </w:p>
    <w:p w14:paraId="5EFBBF97" w14:textId="38A1C0E5" w:rsidR="00945376" w:rsidRDefault="00945376" w:rsidP="00945376">
      <w:pPr>
        <w:rPr>
          <w:rFonts w:ascii="Figtree" w:hAnsi="Figtree"/>
        </w:rPr>
      </w:pPr>
      <w:r w:rsidRPr="008E18A9">
        <w:rPr>
          <w:rFonts w:ascii="Figtree" w:hAnsi="Figtree"/>
        </w:rPr>
        <w:t xml:space="preserve">Choose the necessary items from the list provided. Indicate your selection by </w:t>
      </w:r>
      <w:r>
        <w:rPr>
          <w:rFonts w:ascii="Figtree" w:hAnsi="Figtree"/>
        </w:rPr>
        <w:t>selecting</w:t>
      </w:r>
      <w:r w:rsidRPr="008E18A9">
        <w:rPr>
          <w:rFonts w:ascii="Figtree" w:hAnsi="Figtree"/>
        </w:rPr>
        <w:t xml:space="preserve"> the box to the left</w:t>
      </w:r>
      <w:r>
        <w:rPr>
          <w:rFonts w:ascii="Figtree" w:hAnsi="Figtree"/>
        </w:rPr>
        <w:t>.</w:t>
      </w:r>
      <w:r w:rsidR="008118A7">
        <w:rPr>
          <w:rFonts w:ascii="Figtree" w:hAnsi="Figtree"/>
        </w:rPr>
        <w:t xml:space="preserve"> Pick items are 1 per learner.</w:t>
      </w:r>
      <w:r>
        <w:rPr>
          <w:rFonts w:ascii="Figtree" w:hAnsi="Figtree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288"/>
        <w:gridCol w:w="5092"/>
        <w:gridCol w:w="3793"/>
      </w:tblGrid>
      <w:tr w:rsidR="005F6EB3" w:rsidRPr="001A6E02" w14:paraId="50B59E64" w14:textId="77777777" w:rsidTr="00CC668F">
        <w:trPr>
          <w:trHeight w:val="279"/>
        </w:trPr>
        <w:tc>
          <w:tcPr>
            <w:tcW w:w="1288" w:type="dxa"/>
          </w:tcPr>
          <w:p w14:paraId="6C5BFEFB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lang w:eastAsia="en-GB"/>
                <w14:ligatures w14:val="none"/>
              </w:rPr>
              <w:t>Select</w:t>
            </w:r>
          </w:p>
        </w:tc>
        <w:tc>
          <w:tcPr>
            <w:tcW w:w="5092" w:type="dxa"/>
            <w:noWrap/>
            <w:hideMark/>
          </w:tcPr>
          <w:p w14:paraId="2051E09E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3793" w:type="dxa"/>
          </w:tcPr>
          <w:p w14:paraId="0022C393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lang w:eastAsia="en-GB"/>
                <w14:ligatures w14:val="none"/>
              </w:rPr>
              <w:t>ISBN/Orderable part no.</w:t>
            </w:r>
          </w:p>
        </w:tc>
      </w:tr>
      <w:tr w:rsidR="005F6EB3" w:rsidRPr="001A6E02" w14:paraId="5E9DD818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b/>
              <w:bCs/>
              <w:color w:val="0D0D0D" w:themeColor="text2"/>
              <w:kern w:val="0"/>
              <w:lang w:eastAsia="en-GB"/>
              <w14:ligatures w14:val="none"/>
            </w:rPr>
            <w:id w:val="9785761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628A40D0" w14:textId="5D3F2872" w:rsidR="005F6EB3" w:rsidRPr="001A6E02" w:rsidRDefault="0036154E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b/>
                    <w:bCs/>
                    <w:color w:val="0D0D0D"/>
                    <w:kern w:val="0"/>
                    <w:lang w:eastAsia="en-GB"/>
                    <w14:ligatures w14:val="none"/>
                  </w:rPr>
                </w:pPr>
                <w:r w:rsidRPr="0036154E">
                  <w:rPr>
                    <w:rFonts w:ascii="MS Gothic" w:eastAsia="MS Gothic" w:hAnsi="MS Gothic" w:cs="Times New Roman" w:hint="eastAsia"/>
                    <w:b/>
                    <w:bCs/>
                    <w:color w:val="0D0D0D" w:themeColor="text2"/>
                    <w:kern w:val="0"/>
                    <w:lang w:eastAsia="en-GB"/>
                    <w14:ligatures w14:val="none"/>
                  </w:rPr>
                  <w:t>☒</w:t>
                </w:r>
              </w:p>
            </w:tc>
          </w:sdtContent>
        </w:sdt>
        <w:tc>
          <w:tcPr>
            <w:tcW w:w="5092" w:type="dxa"/>
            <w:noWrap/>
          </w:tcPr>
          <w:p w14:paraId="6CE555A9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No pick items required</w:t>
            </w:r>
          </w:p>
        </w:tc>
        <w:tc>
          <w:tcPr>
            <w:tcW w:w="3793" w:type="dxa"/>
            <w:shd w:val="clear" w:color="auto" w:fill="B5B5B5" w:themeFill="background2" w:themeFillShade="BF"/>
          </w:tcPr>
          <w:p w14:paraId="35141607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b/>
                <w:bCs/>
                <w:color w:val="0D0D0D"/>
                <w:kern w:val="0"/>
                <w:highlight w:val="yellow"/>
                <w:lang w:eastAsia="en-GB"/>
                <w14:ligatures w14:val="none"/>
              </w:rPr>
            </w:pPr>
          </w:p>
        </w:tc>
      </w:tr>
      <w:tr w:rsidR="005F6EB3" w:rsidRPr="001A6E02" w14:paraId="14553831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8009603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6877EA7B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  <w:hideMark/>
          </w:tcPr>
          <w:p w14:paraId="5B6B61C0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Business Analysis Book 4th Edition</w:t>
            </w:r>
          </w:p>
        </w:tc>
        <w:tc>
          <w:tcPr>
            <w:tcW w:w="3793" w:type="dxa"/>
          </w:tcPr>
          <w:p w14:paraId="4191E043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ISBN 9781780175102</w:t>
            </w:r>
          </w:p>
        </w:tc>
      </w:tr>
      <w:tr w:rsidR="005F6EB3" w:rsidRPr="001A6E02" w14:paraId="13B80A90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18869068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24597F14" w14:textId="4C80989F" w:rsidR="005F6EB3" w:rsidRPr="001A6E02" w:rsidRDefault="00D8163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186CDC7D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 xml:space="preserve">European Data Protection Law </w:t>
            </w:r>
          </w:p>
        </w:tc>
        <w:tc>
          <w:tcPr>
            <w:tcW w:w="3793" w:type="dxa"/>
          </w:tcPr>
          <w:p w14:paraId="2353600F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ISBN 9781533170835</w:t>
            </w:r>
          </w:p>
          <w:p w14:paraId="5098DF36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5F6EB3" w:rsidRPr="001A6E02" w14:paraId="008C4ABA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7503161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1679F807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602CE37B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Situation Leadership Questionnaire</w:t>
            </w:r>
          </w:p>
        </w:tc>
        <w:tc>
          <w:tcPr>
            <w:tcW w:w="3793" w:type="dxa"/>
          </w:tcPr>
          <w:p w14:paraId="351FD5B4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PP01 SLQ</w:t>
            </w:r>
          </w:p>
          <w:p w14:paraId="21562313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5F6EB3" w:rsidRPr="001A6E02" w14:paraId="23FDACE5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17071473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211B653D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33079A52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 xml:space="preserve">Project Risk Analysis and Management Guide </w:t>
            </w:r>
          </w:p>
        </w:tc>
        <w:tc>
          <w:tcPr>
            <w:tcW w:w="3793" w:type="dxa"/>
          </w:tcPr>
          <w:p w14:paraId="45B813DE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ISBN 9781903494127</w:t>
            </w:r>
          </w:p>
          <w:p w14:paraId="41DF0633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5F6EB3" w:rsidRPr="001A6E02" w14:paraId="7A79645F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16535660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55DE82EA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54512DEA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IACCM Fundamentals of Contract and Commercial Management</w:t>
            </w:r>
          </w:p>
        </w:tc>
        <w:tc>
          <w:tcPr>
            <w:tcW w:w="3793" w:type="dxa"/>
          </w:tcPr>
          <w:p w14:paraId="495B3ADB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ISBN 9789087537128</w:t>
            </w:r>
          </w:p>
          <w:p w14:paraId="4BEDBD06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5F6EB3" w:rsidRPr="001A6E02" w14:paraId="0683A670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4735300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1E0C7E82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605E0D94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The Learning Styles Questionnaire (40-item)</w:t>
            </w:r>
          </w:p>
        </w:tc>
        <w:tc>
          <w:tcPr>
            <w:tcW w:w="3793" w:type="dxa"/>
          </w:tcPr>
          <w:p w14:paraId="133BC421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ISBN 9781902899275</w:t>
            </w:r>
          </w:p>
          <w:p w14:paraId="76DFE5E6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5F6EB3" w:rsidRPr="001A6E02" w14:paraId="467D0EB7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1174202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0394D029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7F027494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Personal Time Profile</w:t>
            </w:r>
          </w:p>
        </w:tc>
        <w:tc>
          <w:tcPr>
            <w:tcW w:w="3793" w:type="dxa"/>
          </w:tcPr>
          <w:p w14:paraId="1C3F611B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PTP</w:t>
            </w:r>
          </w:p>
        </w:tc>
      </w:tr>
      <w:tr w:rsidR="005F6EB3" w:rsidRPr="001A6E02" w14:paraId="5A0E9A11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21242286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46AA6E61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1359484C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Planning Poker Cards</w:t>
            </w:r>
          </w:p>
        </w:tc>
        <w:tc>
          <w:tcPr>
            <w:tcW w:w="3793" w:type="dxa"/>
          </w:tcPr>
          <w:p w14:paraId="633742E8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Planning Poker Cards</w:t>
            </w:r>
          </w:p>
        </w:tc>
      </w:tr>
      <w:tr w:rsidR="005F6EB3" w:rsidRPr="001A6E02" w14:paraId="0150C32B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2052876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7D396B91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1EE0A160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Agile BMA Agile Business Analysis Handbook V2</w:t>
            </w:r>
          </w:p>
        </w:tc>
        <w:tc>
          <w:tcPr>
            <w:tcW w:w="3793" w:type="dxa"/>
          </w:tcPr>
          <w:p w14:paraId="2A9B918E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ISBN 9781910961049</w:t>
            </w:r>
          </w:p>
          <w:p w14:paraId="2D2BB879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5F6EB3" w:rsidRPr="001A6E02" w14:paraId="07EDC1CA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13923420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125BE77F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6ACCA051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 xml:space="preserve">Agile </w:t>
            </w:r>
            <w:proofErr w:type="spellStart"/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PgM</w:t>
            </w:r>
            <w:proofErr w:type="spellEnd"/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 xml:space="preserve"> Agile Programme Management Handbook</w:t>
            </w:r>
          </w:p>
        </w:tc>
        <w:tc>
          <w:tcPr>
            <w:tcW w:w="3793" w:type="dxa"/>
          </w:tcPr>
          <w:p w14:paraId="472F3D12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ISBN 9780992872717</w:t>
            </w:r>
          </w:p>
          <w:p w14:paraId="7A46C483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5F6EB3" w:rsidRPr="001A6E02" w14:paraId="07A3E6E9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17155751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473020F3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1C6CD775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Thomas-Kilmann Conflict Mode Instrument</w:t>
            </w:r>
          </w:p>
        </w:tc>
        <w:tc>
          <w:tcPr>
            <w:tcW w:w="3793" w:type="dxa"/>
          </w:tcPr>
          <w:p w14:paraId="16925A6E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TK0003</w:t>
            </w:r>
          </w:p>
        </w:tc>
      </w:tr>
      <w:tr w:rsidR="005F6EB3" w:rsidRPr="001A6E02" w14:paraId="16B0D513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5579725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35DE2DEB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27946FD5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Personal Leadership Profile 2</w:t>
            </w:r>
          </w:p>
        </w:tc>
        <w:tc>
          <w:tcPr>
            <w:tcW w:w="3793" w:type="dxa"/>
          </w:tcPr>
          <w:p w14:paraId="04930198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PLP2</w:t>
            </w:r>
          </w:p>
        </w:tc>
      </w:tr>
      <w:tr w:rsidR="005F6EB3" w:rsidRPr="001A6E02" w14:paraId="247B3712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3329244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18EAFDDD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0A19D776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Planning, Scheduling, Monitoring and Control</w:t>
            </w:r>
          </w:p>
        </w:tc>
        <w:tc>
          <w:tcPr>
            <w:tcW w:w="3793" w:type="dxa"/>
          </w:tcPr>
          <w:p w14:paraId="1C6B8AFB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ISBN 9781903494448</w:t>
            </w:r>
          </w:p>
          <w:p w14:paraId="64BF931A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5F6EB3" w:rsidRPr="001A6E02" w14:paraId="07A261F4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9993872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25FC7339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60DD28B2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The Change Management Study Guide 2024</w:t>
            </w:r>
          </w:p>
        </w:tc>
        <w:tc>
          <w:tcPr>
            <w:tcW w:w="3793" w:type="dxa"/>
          </w:tcPr>
          <w:p w14:paraId="1F6F3073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ISBN 9781398611177</w:t>
            </w:r>
          </w:p>
        </w:tc>
      </w:tr>
      <w:tr w:rsidR="005F6EB3" w:rsidRPr="001A6E02" w14:paraId="3F7862EB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-4277367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7B948DA0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0D0A37FA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QA PMQ Learner Study Pack</w:t>
            </w:r>
          </w:p>
        </w:tc>
        <w:tc>
          <w:tcPr>
            <w:tcW w:w="3793" w:type="dxa"/>
          </w:tcPr>
          <w:p w14:paraId="5C12273E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ISBN 9781913305307</w:t>
            </w:r>
          </w:p>
        </w:tc>
      </w:tr>
      <w:tr w:rsidR="005F6EB3" w:rsidRPr="001A6E02" w14:paraId="5880D08E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20016930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0877B2B5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</w:tcPr>
          <w:p w14:paraId="730F7B5B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Managing benefits: Optimizing the Return from Investments V3</w:t>
            </w:r>
          </w:p>
        </w:tc>
        <w:tc>
          <w:tcPr>
            <w:tcW w:w="3793" w:type="dxa"/>
          </w:tcPr>
          <w:p w14:paraId="33FC3557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ISBN 9780113318605</w:t>
            </w:r>
          </w:p>
          <w:p w14:paraId="6D971801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  <w:tr w:rsidR="005F6EB3" w:rsidRPr="001A6E02" w14:paraId="24F79DBE" w14:textId="77777777" w:rsidTr="00CC668F">
        <w:trPr>
          <w:trHeight w:val="279"/>
        </w:trPr>
        <w:sdt>
          <w:sdtPr>
            <w:rPr>
              <w:rFonts w:ascii="Figtree" w:eastAsia="Times New Roman" w:hAnsi="Figtree" w:cs="Times New Roman"/>
              <w:color w:val="auto"/>
              <w:kern w:val="0"/>
              <w:lang w:eastAsia="en-GB"/>
              <w14:ligatures w14:val="none"/>
            </w:rPr>
            <w:id w:val="20917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88" w:type="dxa"/>
              </w:tcPr>
              <w:p w14:paraId="60CDAA88" w14:textId="77777777" w:rsidR="005F6EB3" w:rsidRPr="001A6E02" w:rsidRDefault="005F6EB3" w:rsidP="00CC668F">
                <w:pPr>
                  <w:spacing w:before="0" w:line="240" w:lineRule="auto"/>
                  <w:rPr>
                    <w:rFonts w:ascii="Figtree" w:eastAsia="Times New Roman" w:hAnsi="Figtree" w:cs="Times New Roman"/>
                    <w:color w:val="auto"/>
                    <w:kern w:val="0"/>
                    <w:lang w:eastAsia="en-GB"/>
                    <w14:ligatures w14:val="none"/>
                  </w:rPr>
                </w:pPr>
                <w:r w:rsidRPr="001A6E02">
                  <w:rPr>
                    <w:rFonts w:ascii="MS Gothic" w:eastAsia="MS Gothic" w:hAnsi="MS Gothic" w:cs="Times New Roman" w:hint="eastAsia"/>
                    <w:color w:val="auto"/>
                    <w:kern w:val="0"/>
                    <w:lang w:eastAsia="en-GB"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5092" w:type="dxa"/>
            <w:noWrap/>
            <w:hideMark/>
          </w:tcPr>
          <w:p w14:paraId="4D14002B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Agile Project Management Reference Book V3</w:t>
            </w:r>
          </w:p>
        </w:tc>
        <w:tc>
          <w:tcPr>
            <w:tcW w:w="3793" w:type="dxa"/>
          </w:tcPr>
          <w:p w14:paraId="13574685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  <w:r w:rsidRPr="001A6E02"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  <w:t>ISBN 9798342645300</w:t>
            </w:r>
          </w:p>
          <w:p w14:paraId="16390814" w14:textId="77777777" w:rsidR="005F6EB3" w:rsidRPr="001A6E02" w:rsidRDefault="005F6EB3" w:rsidP="00CC668F">
            <w:pPr>
              <w:spacing w:before="0" w:line="240" w:lineRule="auto"/>
              <w:rPr>
                <w:rFonts w:ascii="Figtree" w:eastAsia="Times New Roman" w:hAnsi="Figtree" w:cs="Times New Roman"/>
                <w:color w:val="0D0D0D"/>
                <w:kern w:val="0"/>
                <w:lang w:eastAsia="en-GB"/>
                <w14:ligatures w14:val="none"/>
              </w:rPr>
            </w:pPr>
          </w:p>
        </w:tc>
      </w:tr>
    </w:tbl>
    <w:p w14:paraId="321AE54B" w14:textId="0023D31F" w:rsidR="002566F5" w:rsidRPr="00945376" w:rsidRDefault="002566F5" w:rsidP="001A6E02">
      <w:pPr>
        <w:rPr>
          <w:i/>
          <w:iCs/>
          <w:color w:val="FC5B61" w:themeColor="accent4"/>
        </w:rPr>
      </w:pPr>
    </w:p>
    <w:sectPr w:rsidR="002566F5" w:rsidRPr="00945376" w:rsidSect="00B95926">
      <w:headerReference w:type="default" r:id="rId11"/>
      <w:footerReference w:type="first" r:id="rId12"/>
      <w:pgSz w:w="11906" w:h="16838"/>
      <w:pgMar w:top="1134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AB98B" w14:textId="77777777" w:rsidR="00D22AD6" w:rsidRDefault="00D22AD6" w:rsidP="007F513E">
      <w:r>
        <w:separator/>
      </w:r>
    </w:p>
    <w:p w14:paraId="27BCC4C4" w14:textId="77777777" w:rsidR="00D22AD6" w:rsidRDefault="00D22AD6"/>
    <w:p w14:paraId="0FD560AF" w14:textId="77777777" w:rsidR="00D22AD6" w:rsidRDefault="00D22AD6"/>
  </w:endnote>
  <w:endnote w:type="continuationSeparator" w:id="0">
    <w:p w14:paraId="54BB098D" w14:textId="77777777" w:rsidR="00D22AD6" w:rsidRDefault="00D22AD6" w:rsidP="007F513E">
      <w:r>
        <w:continuationSeparator/>
      </w:r>
    </w:p>
    <w:p w14:paraId="266A435C" w14:textId="77777777" w:rsidR="00D22AD6" w:rsidRDefault="00D22AD6"/>
    <w:p w14:paraId="55A6F1CB" w14:textId="77777777" w:rsidR="00D22AD6" w:rsidRDefault="00D22AD6"/>
  </w:endnote>
  <w:endnote w:type="continuationNotice" w:id="1">
    <w:p w14:paraId="369AC4D6" w14:textId="77777777" w:rsidR="00D22AD6" w:rsidRDefault="00D22AD6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altName w:val="Calibri"/>
    <w:charset w:val="00"/>
    <w:family w:val="auto"/>
    <w:pitch w:val="variable"/>
    <w:sig w:usb0="A000006F" w:usb1="0000007B" w:usb2="00000000" w:usb3="00000000" w:csb0="00000093" w:csb1="00000000"/>
    <w:embedRegular r:id="rId1" w:fontKey="{BF97FB3E-E8BE-40DD-91FC-11C9243243C9}"/>
    <w:embedBold r:id="rId2" w:fontKey="{45CA41A4-6FBA-4CD1-8F03-9F9F0894061D}"/>
    <w:embedItalic r:id="rId3" w:fontKey="{CB70FEC1-8D89-4D13-87EC-6721AC089063}"/>
    <w:embedBoldItalic r:id="rId4" w:fontKey="{C3DF36D1-88D9-4CD7-B5ED-97A97DCBC3B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5" w:fontKey="{DF249805-CA03-46A2-8864-CA25A16A43D9}"/>
  </w:font>
  <w:font w:name="Figtree ExtraBold">
    <w:altName w:val="Calibri"/>
    <w:charset w:val="00"/>
    <w:family w:val="auto"/>
    <w:pitch w:val="variable"/>
    <w:sig w:usb0="A000006F" w:usb1="0000007B" w:usb2="00000000" w:usb3="00000000" w:csb0="00000093" w:csb1="00000000"/>
    <w:embedRegular r:id="rId6" w:fontKey="{D77AB5B8-AE57-4ADF-94B4-006DE4B71B4D}"/>
    <w:embedBold r:id="rId7" w:fontKey="{1275903A-3677-4F7D-881D-3D826F68086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gtree SemiBold">
    <w:altName w:val="Calibri"/>
    <w:charset w:val="00"/>
    <w:family w:val="auto"/>
    <w:pitch w:val="variable"/>
    <w:sig w:usb0="A000006F" w:usb1="0000007B" w:usb2="00000000" w:usb3="00000000" w:csb0="00000093" w:csb1="00000000"/>
    <w:embedBold r:id="rId8" w:fontKey="{E59FA924-A1C0-40F9-86AE-D9D048E0F53F}"/>
  </w:font>
  <w:font w:name="Figtree Light">
    <w:altName w:val="Calibri"/>
    <w:charset w:val="00"/>
    <w:family w:val="auto"/>
    <w:pitch w:val="variable"/>
    <w:sig w:usb0="A000006F" w:usb1="0000007B" w:usb2="00000000" w:usb3="00000000" w:csb0="00000093" w:csb1="00000000"/>
    <w:embedRegular r:id="rId9" w:fontKey="{E9016D87-97A5-4FC5-BECB-BB0145A86964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10" w:subsetted="1" w:fontKey="{7F451EFB-BB74-4248-8471-51BB29AFA8E5}"/>
    <w:embedBold r:id="rId11" w:subsetted="1" w:fontKey="{F44BFAAA-49F6-46FF-95B8-DDC3C26EE1C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3E4C4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proofErr w:type="spellStart"/>
    <w:r>
      <w:t>i</w:t>
    </w:r>
    <w:proofErr w:type="spellEnd"/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D3195" w14:textId="77777777" w:rsidR="00D22AD6" w:rsidRDefault="00D22AD6" w:rsidP="007F513E">
      <w:r>
        <w:separator/>
      </w:r>
    </w:p>
    <w:p w14:paraId="5B63E34A" w14:textId="77777777" w:rsidR="00D22AD6" w:rsidRDefault="00D22AD6"/>
    <w:p w14:paraId="221376A2" w14:textId="77777777" w:rsidR="00D22AD6" w:rsidRDefault="00D22AD6"/>
  </w:footnote>
  <w:footnote w:type="continuationSeparator" w:id="0">
    <w:p w14:paraId="2367E25F" w14:textId="77777777" w:rsidR="00D22AD6" w:rsidRDefault="00D22AD6" w:rsidP="007F513E">
      <w:r>
        <w:continuationSeparator/>
      </w:r>
    </w:p>
    <w:p w14:paraId="63642290" w14:textId="77777777" w:rsidR="00D22AD6" w:rsidRDefault="00D22AD6"/>
    <w:p w14:paraId="138ED62B" w14:textId="77777777" w:rsidR="00D22AD6" w:rsidRDefault="00D22AD6"/>
  </w:footnote>
  <w:footnote w:type="continuationNotice" w:id="1">
    <w:p w14:paraId="403CD80D" w14:textId="77777777" w:rsidR="00D22AD6" w:rsidRDefault="00D22AD6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895F6" w14:textId="1FB19BAD" w:rsidR="0098244B" w:rsidRDefault="009824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493639"/>
    <w:multiLevelType w:val="hybridMultilevel"/>
    <w:tmpl w:val="AAAE58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947914"/>
    <w:multiLevelType w:val="hybridMultilevel"/>
    <w:tmpl w:val="9ACE77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DB0C87"/>
    <w:multiLevelType w:val="hybridMultilevel"/>
    <w:tmpl w:val="B1FC8CA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CB2158A"/>
    <w:multiLevelType w:val="hybridMultilevel"/>
    <w:tmpl w:val="0F80EB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2EC91F4B"/>
    <w:multiLevelType w:val="hybridMultilevel"/>
    <w:tmpl w:val="749E30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B85169"/>
    <w:multiLevelType w:val="hybridMultilevel"/>
    <w:tmpl w:val="F70E6F9C"/>
    <w:lvl w:ilvl="0" w:tplc="08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4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3E6163"/>
    <w:multiLevelType w:val="multilevel"/>
    <w:tmpl w:val="6C22C33A"/>
    <w:lvl w:ilvl="0">
      <w:start w:val="1"/>
      <w:numFmt w:val="decimal"/>
      <w:pStyle w:val="Heading1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pStyle w:val="Heading2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6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2758DD"/>
    <w:multiLevelType w:val="hybridMultilevel"/>
    <w:tmpl w:val="55A03AEC"/>
    <w:lvl w:ilvl="0" w:tplc="2910C2B2">
      <w:start w:val="1"/>
      <w:numFmt w:val="decimal"/>
      <w:pStyle w:val="Numberlist"/>
      <w:lvlText w:val="%1."/>
      <w:lvlJc w:val="left"/>
      <w:pPr>
        <w:ind w:left="851" w:hanging="284"/>
      </w:pPr>
      <w:rPr>
        <w:rFonts w:hint="default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111346"/>
    <w:multiLevelType w:val="hybridMultilevel"/>
    <w:tmpl w:val="0B4EFCA0"/>
    <w:lvl w:ilvl="0" w:tplc="3A508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3E22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FA98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900C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90A2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7866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EA5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306F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0C55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2D2646"/>
    <w:multiLevelType w:val="hybridMultilevel"/>
    <w:tmpl w:val="5AD621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26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5049767">
    <w:abstractNumId w:val="15"/>
  </w:num>
  <w:num w:numId="2" w16cid:durableId="1710959336">
    <w:abstractNumId w:val="16"/>
  </w:num>
  <w:num w:numId="3" w16cid:durableId="37897106">
    <w:abstractNumId w:val="3"/>
  </w:num>
  <w:num w:numId="4" w16cid:durableId="1065445368">
    <w:abstractNumId w:val="23"/>
  </w:num>
  <w:num w:numId="5" w16cid:durableId="1509756976">
    <w:abstractNumId w:val="20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7"/>
  </w:num>
  <w:num w:numId="10" w16cid:durableId="380635671">
    <w:abstractNumId w:val="19"/>
  </w:num>
  <w:num w:numId="11" w16cid:durableId="2075270541">
    <w:abstractNumId w:val="11"/>
  </w:num>
  <w:num w:numId="12" w16cid:durableId="658967853">
    <w:abstractNumId w:val="26"/>
  </w:num>
  <w:num w:numId="13" w16cid:durableId="1582442330">
    <w:abstractNumId w:val="4"/>
  </w:num>
  <w:num w:numId="14" w16cid:durableId="1693529811">
    <w:abstractNumId w:val="25"/>
  </w:num>
  <w:num w:numId="15" w16cid:durableId="1663772690">
    <w:abstractNumId w:val="14"/>
  </w:num>
  <w:num w:numId="16" w16cid:durableId="112597264">
    <w:abstractNumId w:val="10"/>
  </w:num>
  <w:num w:numId="17" w16cid:durableId="714547675">
    <w:abstractNumId w:val="5"/>
  </w:num>
  <w:num w:numId="18" w16cid:durableId="1528326635">
    <w:abstractNumId w:val="18"/>
  </w:num>
  <w:num w:numId="19" w16cid:durableId="996686339">
    <w:abstractNumId w:val="22"/>
  </w:num>
  <w:num w:numId="20" w16cid:durableId="1987591806">
    <w:abstractNumId w:val="21"/>
  </w:num>
  <w:num w:numId="21" w16cid:durableId="874924170">
    <w:abstractNumId w:val="7"/>
  </w:num>
  <w:num w:numId="22" w16cid:durableId="1973904414">
    <w:abstractNumId w:val="24"/>
  </w:num>
  <w:num w:numId="23" w16cid:durableId="312102128">
    <w:abstractNumId w:val="17"/>
  </w:num>
  <w:num w:numId="24" w16cid:durableId="1601333509">
    <w:abstractNumId w:val="12"/>
  </w:num>
  <w:num w:numId="25" w16cid:durableId="1698966651">
    <w:abstractNumId w:val="13"/>
  </w:num>
  <w:num w:numId="26" w16cid:durableId="938948778">
    <w:abstractNumId w:val="8"/>
  </w:num>
  <w:num w:numId="27" w16cid:durableId="2081098903">
    <w:abstractNumId w:val="9"/>
  </w:num>
  <w:num w:numId="28" w16cid:durableId="9059202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TrueType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77"/>
    <w:rsid w:val="00004135"/>
    <w:rsid w:val="00012FC0"/>
    <w:rsid w:val="00014C9E"/>
    <w:rsid w:val="000208DB"/>
    <w:rsid w:val="00020937"/>
    <w:rsid w:val="000217FA"/>
    <w:rsid w:val="00021D99"/>
    <w:rsid w:val="0003148E"/>
    <w:rsid w:val="00032F27"/>
    <w:rsid w:val="00033B7F"/>
    <w:rsid w:val="00035F9E"/>
    <w:rsid w:val="000429F0"/>
    <w:rsid w:val="000439EF"/>
    <w:rsid w:val="0004620D"/>
    <w:rsid w:val="00047839"/>
    <w:rsid w:val="00051467"/>
    <w:rsid w:val="00054951"/>
    <w:rsid w:val="00057130"/>
    <w:rsid w:val="00060153"/>
    <w:rsid w:val="00062421"/>
    <w:rsid w:val="0006251E"/>
    <w:rsid w:val="00062E9B"/>
    <w:rsid w:val="000650C2"/>
    <w:rsid w:val="0006516C"/>
    <w:rsid w:val="0006530F"/>
    <w:rsid w:val="00066747"/>
    <w:rsid w:val="00066D94"/>
    <w:rsid w:val="00066E08"/>
    <w:rsid w:val="0007050E"/>
    <w:rsid w:val="000776AA"/>
    <w:rsid w:val="00080B36"/>
    <w:rsid w:val="00082AC3"/>
    <w:rsid w:val="00085450"/>
    <w:rsid w:val="00094E27"/>
    <w:rsid w:val="0009679E"/>
    <w:rsid w:val="000A3C09"/>
    <w:rsid w:val="000A6813"/>
    <w:rsid w:val="000B43DD"/>
    <w:rsid w:val="000B6192"/>
    <w:rsid w:val="000B7B49"/>
    <w:rsid w:val="000B7CAD"/>
    <w:rsid w:val="000C11D1"/>
    <w:rsid w:val="000C5074"/>
    <w:rsid w:val="000C6C71"/>
    <w:rsid w:val="000C6EDC"/>
    <w:rsid w:val="000D691F"/>
    <w:rsid w:val="000E15E1"/>
    <w:rsid w:val="000E2091"/>
    <w:rsid w:val="000E2F26"/>
    <w:rsid w:val="000E5084"/>
    <w:rsid w:val="000E5B0B"/>
    <w:rsid w:val="000F1EDD"/>
    <w:rsid w:val="000F5AEA"/>
    <w:rsid w:val="000F640B"/>
    <w:rsid w:val="00113EB3"/>
    <w:rsid w:val="0011477C"/>
    <w:rsid w:val="00115444"/>
    <w:rsid w:val="00122632"/>
    <w:rsid w:val="001238C6"/>
    <w:rsid w:val="00132A36"/>
    <w:rsid w:val="00134C15"/>
    <w:rsid w:val="00136ABD"/>
    <w:rsid w:val="00137386"/>
    <w:rsid w:val="00137B58"/>
    <w:rsid w:val="0014145F"/>
    <w:rsid w:val="00151D20"/>
    <w:rsid w:val="00152835"/>
    <w:rsid w:val="00152AE6"/>
    <w:rsid w:val="00153099"/>
    <w:rsid w:val="001531C9"/>
    <w:rsid w:val="00154103"/>
    <w:rsid w:val="00154A69"/>
    <w:rsid w:val="0015529F"/>
    <w:rsid w:val="00155588"/>
    <w:rsid w:val="00155DA5"/>
    <w:rsid w:val="001600EC"/>
    <w:rsid w:val="00162A8C"/>
    <w:rsid w:val="001642C6"/>
    <w:rsid w:val="001709BE"/>
    <w:rsid w:val="00170D36"/>
    <w:rsid w:val="00175BFD"/>
    <w:rsid w:val="00176CDE"/>
    <w:rsid w:val="00180D77"/>
    <w:rsid w:val="001811CD"/>
    <w:rsid w:val="00182B22"/>
    <w:rsid w:val="00183D12"/>
    <w:rsid w:val="001841A1"/>
    <w:rsid w:val="00185B11"/>
    <w:rsid w:val="00191093"/>
    <w:rsid w:val="00192FF7"/>
    <w:rsid w:val="00194F98"/>
    <w:rsid w:val="00195D30"/>
    <w:rsid w:val="001972A9"/>
    <w:rsid w:val="001A6E02"/>
    <w:rsid w:val="001B6FB5"/>
    <w:rsid w:val="001C78BF"/>
    <w:rsid w:val="001D1794"/>
    <w:rsid w:val="001D77DA"/>
    <w:rsid w:val="001E0082"/>
    <w:rsid w:val="001E1EAB"/>
    <w:rsid w:val="001E2910"/>
    <w:rsid w:val="001E3BCE"/>
    <w:rsid w:val="001E44F2"/>
    <w:rsid w:val="001E5525"/>
    <w:rsid w:val="00201E2D"/>
    <w:rsid w:val="00202329"/>
    <w:rsid w:val="0022498A"/>
    <w:rsid w:val="0022574D"/>
    <w:rsid w:val="002260DA"/>
    <w:rsid w:val="00232E11"/>
    <w:rsid w:val="00234670"/>
    <w:rsid w:val="002457AD"/>
    <w:rsid w:val="00246226"/>
    <w:rsid w:val="00252411"/>
    <w:rsid w:val="00253BD2"/>
    <w:rsid w:val="00255E42"/>
    <w:rsid w:val="002566F5"/>
    <w:rsid w:val="00256887"/>
    <w:rsid w:val="002641FD"/>
    <w:rsid w:val="00264846"/>
    <w:rsid w:val="00266C01"/>
    <w:rsid w:val="00267F48"/>
    <w:rsid w:val="00271285"/>
    <w:rsid w:val="00277623"/>
    <w:rsid w:val="0028219F"/>
    <w:rsid w:val="002823CC"/>
    <w:rsid w:val="00286373"/>
    <w:rsid w:val="00290822"/>
    <w:rsid w:val="002920C8"/>
    <w:rsid w:val="00292978"/>
    <w:rsid w:val="002A01DF"/>
    <w:rsid w:val="002A0200"/>
    <w:rsid w:val="002A02A4"/>
    <w:rsid w:val="002A07AA"/>
    <w:rsid w:val="002A2AED"/>
    <w:rsid w:val="002A3720"/>
    <w:rsid w:val="002A534D"/>
    <w:rsid w:val="002A65F1"/>
    <w:rsid w:val="002A697B"/>
    <w:rsid w:val="002B086E"/>
    <w:rsid w:val="002B4D0E"/>
    <w:rsid w:val="002B6761"/>
    <w:rsid w:val="002B69D6"/>
    <w:rsid w:val="002C0764"/>
    <w:rsid w:val="002C0F6D"/>
    <w:rsid w:val="002C1B7A"/>
    <w:rsid w:val="002C21DA"/>
    <w:rsid w:val="002C51CE"/>
    <w:rsid w:val="002D031E"/>
    <w:rsid w:val="002D0340"/>
    <w:rsid w:val="002D19CE"/>
    <w:rsid w:val="002D6393"/>
    <w:rsid w:val="002D64AE"/>
    <w:rsid w:val="002E03F2"/>
    <w:rsid w:val="002E07F8"/>
    <w:rsid w:val="002E1E0A"/>
    <w:rsid w:val="002E2D72"/>
    <w:rsid w:val="002E3C35"/>
    <w:rsid w:val="002E4C08"/>
    <w:rsid w:val="002E64B0"/>
    <w:rsid w:val="002E79E2"/>
    <w:rsid w:val="002F083C"/>
    <w:rsid w:val="002F1D41"/>
    <w:rsid w:val="002F5051"/>
    <w:rsid w:val="00303DD8"/>
    <w:rsid w:val="00306CC8"/>
    <w:rsid w:val="00307F09"/>
    <w:rsid w:val="00313F4D"/>
    <w:rsid w:val="003174A9"/>
    <w:rsid w:val="0032085B"/>
    <w:rsid w:val="00325D71"/>
    <w:rsid w:val="00331674"/>
    <w:rsid w:val="00332077"/>
    <w:rsid w:val="003332F3"/>
    <w:rsid w:val="0033641D"/>
    <w:rsid w:val="00350EFD"/>
    <w:rsid w:val="003513EA"/>
    <w:rsid w:val="0035305B"/>
    <w:rsid w:val="00353B94"/>
    <w:rsid w:val="003603BA"/>
    <w:rsid w:val="0036067E"/>
    <w:rsid w:val="0036154E"/>
    <w:rsid w:val="00364719"/>
    <w:rsid w:val="0036568D"/>
    <w:rsid w:val="00366B6B"/>
    <w:rsid w:val="00371D38"/>
    <w:rsid w:val="00372D1B"/>
    <w:rsid w:val="0037404B"/>
    <w:rsid w:val="003824BC"/>
    <w:rsid w:val="00390093"/>
    <w:rsid w:val="003906C2"/>
    <w:rsid w:val="00391057"/>
    <w:rsid w:val="003926CC"/>
    <w:rsid w:val="003961F5"/>
    <w:rsid w:val="0039795F"/>
    <w:rsid w:val="003A2952"/>
    <w:rsid w:val="003A6DCC"/>
    <w:rsid w:val="003A7644"/>
    <w:rsid w:val="003B008A"/>
    <w:rsid w:val="003B1B6E"/>
    <w:rsid w:val="003B2949"/>
    <w:rsid w:val="003B54B5"/>
    <w:rsid w:val="003B60EF"/>
    <w:rsid w:val="003C0C91"/>
    <w:rsid w:val="003C1220"/>
    <w:rsid w:val="003C436F"/>
    <w:rsid w:val="003D2474"/>
    <w:rsid w:val="003D2F24"/>
    <w:rsid w:val="003D4FAF"/>
    <w:rsid w:val="003D4FC9"/>
    <w:rsid w:val="003D6645"/>
    <w:rsid w:val="003E0BBE"/>
    <w:rsid w:val="003E14AF"/>
    <w:rsid w:val="003E4D7F"/>
    <w:rsid w:val="003F0139"/>
    <w:rsid w:val="003F05DC"/>
    <w:rsid w:val="003F4C3A"/>
    <w:rsid w:val="003F4CB3"/>
    <w:rsid w:val="00400F9D"/>
    <w:rsid w:val="00401B38"/>
    <w:rsid w:val="00402E68"/>
    <w:rsid w:val="004047B6"/>
    <w:rsid w:val="004050FE"/>
    <w:rsid w:val="00410889"/>
    <w:rsid w:val="0041316F"/>
    <w:rsid w:val="00414145"/>
    <w:rsid w:val="0041582D"/>
    <w:rsid w:val="0041652A"/>
    <w:rsid w:val="0041660E"/>
    <w:rsid w:val="00416861"/>
    <w:rsid w:val="004210EB"/>
    <w:rsid w:val="00421D46"/>
    <w:rsid w:val="00423978"/>
    <w:rsid w:val="00426576"/>
    <w:rsid w:val="00427520"/>
    <w:rsid w:val="00430896"/>
    <w:rsid w:val="00432522"/>
    <w:rsid w:val="004407BB"/>
    <w:rsid w:val="00441EB6"/>
    <w:rsid w:val="004429D9"/>
    <w:rsid w:val="0044360B"/>
    <w:rsid w:val="00451897"/>
    <w:rsid w:val="004545AE"/>
    <w:rsid w:val="0046212B"/>
    <w:rsid w:val="004659B6"/>
    <w:rsid w:val="00465FFB"/>
    <w:rsid w:val="00467120"/>
    <w:rsid w:val="00470156"/>
    <w:rsid w:val="004744FB"/>
    <w:rsid w:val="00481DB4"/>
    <w:rsid w:val="00486D9B"/>
    <w:rsid w:val="0048772D"/>
    <w:rsid w:val="0049054D"/>
    <w:rsid w:val="00492166"/>
    <w:rsid w:val="004974C2"/>
    <w:rsid w:val="00497AD6"/>
    <w:rsid w:val="004A0259"/>
    <w:rsid w:val="004A1D9D"/>
    <w:rsid w:val="004A227A"/>
    <w:rsid w:val="004A2C68"/>
    <w:rsid w:val="004A6094"/>
    <w:rsid w:val="004A65CF"/>
    <w:rsid w:val="004A7810"/>
    <w:rsid w:val="004B3D56"/>
    <w:rsid w:val="004B455B"/>
    <w:rsid w:val="004C00BC"/>
    <w:rsid w:val="004C0895"/>
    <w:rsid w:val="004D163F"/>
    <w:rsid w:val="004D2778"/>
    <w:rsid w:val="004D3F1A"/>
    <w:rsid w:val="004D5AD9"/>
    <w:rsid w:val="004D5FC3"/>
    <w:rsid w:val="004D6988"/>
    <w:rsid w:val="004E5F65"/>
    <w:rsid w:val="004E7CFB"/>
    <w:rsid w:val="004F29F0"/>
    <w:rsid w:val="004F5BB4"/>
    <w:rsid w:val="004F7BBA"/>
    <w:rsid w:val="005069A8"/>
    <w:rsid w:val="00514099"/>
    <w:rsid w:val="0051481D"/>
    <w:rsid w:val="00516CED"/>
    <w:rsid w:val="005171E8"/>
    <w:rsid w:val="00520116"/>
    <w:rsid w:val="00523655"/>
    <w:rsid w:val="00523B77"/>
    <w:rsid w:val="00524EC7"/>
    <w:rsid w:val="00527370"/>
    <w:rsid w:val="005305CC"/>
    <w:rsid w:val="005315D2"/>
    <w:rsid w:val="0053225A"/>
    <w:rsid w:val="005324A5"/>
    <w:rsid w:val="00534E82"/>
    <w:rsid w:val="00536EFE"/>
    <w:rsid w:val="00537DB3"/>
    <w:rsid w:val="005441E8"/>
    <w:rsid w:val="00553372"/>
    <w:rsid w:val="00555765"/>
    <w:rsid w:val="005563F4"/>
    <w:rsid w:val="00561513"/>
    <w:rsid w:val="00561DA5"/>
    <w:rsid w:val="00574380"/>
    <w:rsid w:val="005745E5"/>
    <w:rsid w:val="00574932"/>
    <w:rsid w:val="00574D3D"/>
    <w:rsid w:val="00581435"/>
    <w:rsid w:val="00586AAF"/>
    <w:rsid w:val="00587965"/>
    <w:rsid w:val="00596665"/>
    <w:rsid w:val="00597E56"/>
    <w:rsid w:val="005A0A58"/>
    <w:rsid w:val="005A0E65"/>
    <w:rsid w:val="005A2769"/>
    <w:rsid w:val="005A2F5C"/>
    <w:rsid w:val="005A300C"/>
    <w:rsid w:val="005A38C2"/>
    <w:rsid w:val="005A656D"/>
    <w:rsid w:val="005A66CE"/>
    <w:rsid w:val="005B0D93"/>
    <w:rsid w:val="005B1958"/>
    <w:rsid w:val="005B232A"/>
    <w:rsid w:val="005B33F0"/>
    <w:rsid w:val="005B4693"/>
    <w:rsid w:val="005C21EC"/>
    <w:rsid w:val="005C5075"/>
    <w:rsid w:val="005C553B"/>
    <w:rsid w:val="005C6623"/>
    <w:rsid w:val="005C75D5"/>
    <w:rsid w:val="005D249B"/>
    <w:rsid w:val="005D5B28"/>
    <w:rsid w:val="005F0B6B"/>
    <w:rsid w:val="005F4DA0"/>
    <w:rsid w:val="005F5728"/>
    <w:rsid w:val="005F6EB3"/>
    <w:rsid w:val="006007BF"/>
    <w:rsid w:val="00602689"/>
    <w:rsid w:val="006044F3"/>
    <w:rsid w:val="00610438"/>
    <w:rsid w:val="00616CE3"/>
    <w:rsid w:val="00617979"/>
    <w:rsid w:val="006209FF"/>
    <w:rsid w:val="00621B72"/>
    <w:rsid w:val="00623710"/>
    <w:rsid w:val="0063155A"/>
    <w:rsid w:val="00631C83"/>
    <w:rsid w:val="006471A8"/>
    <w:rsid w:val="0065085E"/>
    <w:rsid w:val="006511A2"/>
    <w:rsid w:val="00652585"/>
    <w:rsid w:val="00652807"/>
    <w:rsid w:val="006620D9"/>
    <w:rsid w:val="00662B2D"/>
    <w:rsid w:val="00662B46"/>
    <w:rsid w:val="00665D16"/>
    <w:rsid w:val="00667D45"/>
    <w:rsid w:val="00671688"/>
    <w:rsid w:val="00671976"/>
    <w:rsid w:val="006753EB"/>
    <w:rsid w:val="0067718E"/>
    <w:rsid w:val="00684B8C"/>
    <w:rsid w:val="00685314"/>
    <w:rsid w:val="006921D8"/>
    <w:rsid w:val="006926C6"/>
    <w:rsid w:val="006958C8"/>
    <w:rsid w:val="00695E15"/>
    <w:rsid w:val="00697B9A"/>
    <w:rsid w:val="006A3A7A"/>
    <w:rsid w:val="006A45C5"/>
    <w:rsid w:val="006A5BEC"/>
    <w:rsid w:val="006A6C4A"/>
    <w:rsid w:val="006B05C6"/>
    <w:rsid w:val="006B0EFF"/>
    <w:rsid w:val="006B7965"/>
    <w:rsid w:val="006C0FEB"/>
    <w:rsid w:val="006C66DB"/>
    <w:rsid w:val="006D2FEC"/>
    <w:rsid w:val="006D3A01"/>
    <w:rsid w:val="006D4408"/>
    <w:rsid w:val="006D71DB"/>
    <w:rsid w:val="006E39C9"/>
    <w:rsid w:val="006E67DF"/>
    <w:rsid w:val="006E7C40"/>
    <w:rsid w:val="006F0468"/>
    <w:rsid w:val="006F385F"/>
    <w:rsid w:val="006F7475"/>
    <w:rsid w:val="00700570"/>
    <w:rsid w:val="0070102B"/>
    <w:rsid w:val="007040AE"/>
    <w:rsid w:val="007054D1"/>
    <w:rsid w:val="0070573F"/>
    <w:rsid w:val="0071201A"/>
    <w:rsid w:val="00717EAB"/>
    <w:rsid w:val="00724E3E"/>
    <w:rsid w:val="00725945"/>
    <w:rsid w:val="00730565"/>
    <w:rsid w:val="00731E3E"/>
    <w:rsid w:val="0073405A"/>
    <w:rsid w:val="00735326"/>
    <w:rsid w:val="0074135F"/>
    <w:rsid w:val="007413F2"/>
    <w:rsid w:val="00741562"/>
    <w:rsid w:val="007458DA"/>
    <w:rsid w:val="00745E08"/>
    <w:rsid w:val="0074787A"/>
    <w:rsid w:val="00750DA6"/>
    <w:rsid w:val="0075246A"/>
    <w:rsid w:val="00757101"/>
    <w:rsid w:val="00760749"/>
    <w:rsid w:val="00762BD0"/>
    <w:rsid w:val="007655BA"/>
    <w:rsid w:val="00765FEF"/>
    <w:rsid w:val="00770769"/>
    <w:rsid w:val="0077328C"/>
    <w:rsid w:val="00773589"/>
    <w:rsid w:val="007740CB"/>
    <w:rsid w:val="007741DD"/>
    <w:rsid w:val="007760E2"/>
    <w:rsid w:val="007821FD"/>
    <w:rsid w:val="00782DF2"/>
    <w:rsid w:val="007869D2"/>
    <w:rsid w:val="00786B7E"/>
    <w:rsid w:val="00787EDF"/>
    <w:rsid w:val="00793DF4"/>
    <w:rsid w:val="00794D10"/>
    <w:rsid w:val="00794D9B"/>
    <w:rsid w:val="00795A3F"/>
    <w:rsid w:val="00797315"/>
    <w:rsid w:val="007A3187"/>
    <w:rsid w:val="007A5D0E"/>
    <w:rsid w:val="007B1BA5"/>
    <w:rsid w:val="007B1FCD"/>
    <w:rsid w:val="007B2F2F"/>
    <w:rsid w:val="007B6C92"/>
    <w:rsid w:val="007C1A30"/>
    <w:rsid w:val="007C1D30"/>
    <w:rsid w:val="007C222B"/>
    <w:rsid w:val="007C2497"/>
    <w:rsid w:val="007C4E8D"/>
    <w:rsid w:val="007C69E0"/>
    <w:rsid w:val="007C6FF5"/>
    <w:rsid w:val="007D5CA7"/>
    <w:rsid w:val="007D6B05"/>
    <w:rsid w:val="007E2CF4"/>
    <w:rsid w:val="007E4E2E"/>
    <w:rsid w:val="007F12D5"/>
    <w:rsid w:val="007F513E"/>
    <w:rsid w:val="007F5A7E"/>
    <w:rsid w:val="007F78E5"/>
    <w:rsid w:val="008016B7"/>
    <w:rsid w:val="0080546A"/>
    <w:rsid w:val="008056F1"/>
    <w:rsid w:val="008118A7"/>
    <w:rsid w:val="00811B44"/>
    <w:rsid w:val="00813540"/>
    <w:rsid w:val="00814B55"/>
    <w:rsid w:val="00815C4C"/>
    <w:rsid w:val="00815D4C"/>
    <w:rsid w:val="00817DA1"/>
    <w:rsid w:val="0082080E"/>
    <w:rsid w:val="00820B3A"/>
    <w:rsid w:val="00820D5C"/>
    <w:rsid w:val="00821C4C"/>
    <w:rsid w:val="0082549C"/>
    <w:rsid w:val="00827656"/>
    <w:rsid w:val="00833678"/>
    <w:rsid w:val="0084500C"/>
    <w:rsid w:val="0084601C"/>
    <w:rsid w:val="008470AD"/>
    <w:rsid w:val="00850F1D"/>
    <w:rsid w:val="00852C8E"/>
    <w:rsid w:val="008538D4"/>
    <w:rsid w:val="00853DE6"/>
    <w:rsid w:val="00855A26"/>
    <w:rsid w:val="008560EB"/>
    <w:rsid w:val="00856363"/>
    <w:rsid w:val="008574CE"/>
    <w:rsid w:val="0086127F"/>
    <w:rsid w:val="008639ED"/>
    <w:rsid w:val="008648DD"/>
    <w:rsid w:val="00866B4E"/>
    <w:rsid w:val="00870762"/>
    <w:rsid w:val="00871859"/>
    <w:rsid w:val="008723D2"/>
    <w:rsid w:val="00874422"/>
    <w:rsid w:val="00877F5A"/>
    <w:rsid w:val="008806D7"/>
    <w:rsid w:val="00885152"/>
    <w:rsid w:val="008856DD"/>
    <w:rsid w:val="008876C2"/>
    <w:rsid w:val="008955B3"/>
    <w:rsid w:val="00895ADE"/>
    <w:rsid w:val="008965EE"/>
    <w:rsid w:val="008972BD"/>
    <w:rsid w:val="008A18D0"/>
    <w:rsid w:val="008A32B4"/>
    <w:rsid w:val="008A48B4"/>
    <w:rsid w:val="008A7DCD"/>
    <w:rsid w:val="008B460F"/>
    <w:rsid w:val="008B4D68"/>
    <w:rsid w:val="008B55C9"/>
    <w:rsid w:val="008B5D1B"/>
    <w:rsid w:val="008B5F2E"/>
    <w:rsid w:val="008B6E6B"/>
    <w:rsid w:val="008C6142"/>
    <w:rsid w:val="008D140D"/>
    <w:rsid w:val="008D4504"/>
    <w:rsid w:val="008D50BA"/>
    <w:rsid w:val="008D7670"/>
    <w:rsid w:val="008E0AD5"/>
    <w:rsid w:val="008E0C0D"/>
    <w:rsid w:val="008E18A9"/>
    <w:rsid w:val="008E316B"/>
    <w:rsid w:val="008E6D84"/>
    <w:rsid w:val="008F0679"/>
    <w:rsid w:val="008F5350"/>
    <w:rsid w:val="00901598"/>
    <w:rsid w:val="00901E6B"/>
    <w:rsid w:val="0090331D"/>
    <w:rsid w:val="00904CD4"/>
    <w:rsid w:val="00907149"/>
    <w:rsid w:val="00911ABF"/>
    <w:rsid w:val="00916342"/>
    <w:rsid w:val="00917B5C"/>
    <w:rsid w:val="00922372"/>
    <w:rsid w:val="00922C9A"/>
    <w:rsid w:val="0092574D"/>
    <w:rsid w:val="009309E5"/>
    <w:rsid w:val="00934138"/>
    <w:rsid w:val="009344BF"/>
    <w:rsid w:val="0093598F"/>
    <w:rsid w:val="00936440"/>
    <w:rsid w:val="00936609"/>
    <w:rsid w:val="00937313"/>
    <w:rsid w:val="009375F6"/>
    <w:rsid w:val="00945376"/>
    <w:rsid w:val="009459C4"/>
    <w:rsid w:val="009468F6"/>
    <w:rsid w:val="00946E72"/>
    <w:rsid w:val="00951006"/>
    <w:rsid w:val="00951F45"/>
    <w:rsid w:val="00953AB3"/>
    <w:rsid w:val="009600E4"/>
    <w:rsid w:val="00961628"/>
    <w:rsid w:val="00961BF2"/>
    <w:rsid w:val="00962B15"/>
    <w:rsid w:val="0096394E"/>
    <w:rsid w:val="00965F5F"/>
    <w:rsid w:val="009661BE"/>
    <w:rsid w:val="00980E33"/>
    <w:rsid w:val="0098197D"/>
    <w:rsid w:val="00981E9D"/>
    <w:rsid w:val="0098244B"/>
    <w:rsid w:val="00983598"/>
    <w:rsid w:val="009852AD"/>
    <w:rsid w:val="009856C2"/>
    <w:rsid w:val="00985B3E"/>
    <w:rsid w:val="00986F1C"/>
    <w:rsid w:val="00987561"/>
    <w:rsid w:val="009A0F75"/>
    <w:rsid w:val="009A1F2F"/>
    <w:rsid w:val="009A26F4"/>
    <w:rsid w:val="009A2E1D"/>
    <w:rsid w:val="009A4495"/>
    <w:rsid w:val="009B0E0C"/>
    <w:rsid w:val="009B6E17"/>
    <w:rsid w:val="009D0E62"/>
    <w:rsid w:val="009D3007"/>
    <w:rsid w:val="009D5A0A"/>
    <w:rsid w:val="009D73A3"/>
    <w:rsid w:val="009D7B31"/>
    <w:rsid w:val="009E0179"/>
    <w:rsid w:val="009E190A"/>
    <w:rsid w:val="009E5767"/>
    <w:rsid w:val="009E6BF5"/>
    <w:rsid w:val="009F012E"/>
    <w:rsid w:val="009F23DA"/>
    <w:rsid w:val="009F393B"/>
    <w:rsid w:val="009F7157"/>
    <w:rsid w:val="00A0086B"/>
    <w:rsid w:val="00A03FE1"/>
    <w:rsid w:val="00A16E16"/>
    <w:rsid w:val="00A21BA0"/>
    <w:rsid w:val="00A24CA2"/>
    <w:rsid w:val="00A31043"/>
    <w:rsid w:val="00A42985"/>
    <w:rsid w:val="00A433B2"/>
    <w:rsid w:val="00A45AFE"/>
    <w:rsid w:val="00A6427D"/>
    <w:rsid w:val="00A76D1A"/>
    <w:rsid w:val="00A81AF9"/>
    <w:rsid w:val="00A85367"/>
    <w:rsid w:val="00A85F16"/>
    <w:rsid w:val="00A922CF"/>
    <w:rsid w:val="00A92980"/>
    <w:rsid w:val="00AA1CE3"/>
    <w:rsid w:val="00AA39C3"/>
    <w:rsid w:val="00AA4712"/>
    <w:rsid w:val="00AA5160"/>
    <w:rsid w:val="00AA7513"/>
    <w:rsid w:val="00AB2FF3"/>
    <w:rsid w:val="00AB4281"/>
    <w:rsid w:val="00AB6E25"/>
    <w:rsid w:val="00AC4003"/>
    <w:rsid w:val="00AD1383"/>
    <w:rsid w:val="00AD1429"/>
    <w:rsid w:val="00AD2A6A"/>
    <w:rsid w:val="00AD4410"/>
    <w:rsid w:val="00AD6324"/>
    <w:rsid w:val="00AD6D95"/>
    <w:rsid w:val="00AE0281"/>
    <w:rsid w:val="00AE3655"/>
    <w:rsid w:val="00AE78EC"/>
    <w:rsid w:val="00AF3822"/>
    <w:rsid w:val="00AF4694"/>
    <w:rsid w:val="00B02C91"/>
    <w:rsid w:val="00B07944"/>
    <w:rsid w:val="00B1013A"/>
    <w:rsid w:val="00B11129"/>
    <w:rsid w:val="00B12088"/>
    <w:rsid w:val="00B14693"/>
    <w:rsid w:val="00B169B8"/>
    <w:rsid w:val="00B20A72"/>
    <w:rsid w:val="00B22A3F"/>
    <w:rsid w:val="00B34C8B"/>
    <w:rsid w:val="00B400AB"/>
    <w:rsid w:val="00B409DE"/>
    <w:rsid w:val="00B411CC"/>
    <w:rsid w:val="00B424C2"/>
    <w:rsid w:val="00B43BF4"/>
    <w:rsid w:val="00B52AFD"/>
    <w:rsid w:val="00B53BC2"/>
    <w:rsid w:val="00B5747C"/>
    <w:rsid w:val="00B57DB4"/>
    <w:rsid w:val="00B632F7"/>
    <w:rsid w:val="00B63EC6"/>
    <w:rsid w:val="00B6611E"/>
    <w:rsid w:val="00B7318B"/>
    <w:rsid w:val="00B74FBD"/>
    <w:rsid w:val="00B758A3"/>
    <w:rsid w:val="00B76EED"/>
    <w:rsid w:val="00B77DD5"/>
    <w:rsid w:val="00B80230"/>
    <w:rsid w:val="00B83ECB"/>
    <w:rsid w:val="00B87D62"/>
    <w:rsid w:val="00B91DEE"/>
    <w:rsid w:val="00B94526"/>
    <w:rsid w:val="00B95926"/>
    <w:rsid w:val="00BA0080"/>
    <w:rsid w:val="00BA3C7F"/>
    <w:rsid w:val="00BA4525"/>
    <w:rsid w:val="00BB6788"/>
    <w:rsid w:val="00BB7B1E"/>
    <w:rsid w:val="00BC0C8C"/>
    <w:rsid w:val="00BC13CF"/>
    <w:rsid w:val="00BC4AD9"/>
    <w:rsid w:val="00BC51AA"/>
    <w:rsid w:val="00BC7C03"/>
    <w:rsid w:val="00BD025A"/>
    <w:rsid w:val="00BD0279"/>
    <w:rsid w:val="00BD2DEF"/>
    <w:rsid w:val="00BD463A"/>
    <w:rsid w:val="00BD4FA5"/>
    <w:rsid w:val="00BE0167"/>
    <w:rsid w:val="00BE5D1E"/>
    <w:rsid w:val="00BE6F66"/>
    <w:rsid w:val="00BE7A1C"/>
    <w:rsid w:val="00BF0168"/>
    <w:rsid w:val="00BF4157"/>
    <w:rsid w:val="00BF72FA"/>
    <w:rsid w:val="00C003E2"/>
    <w:rsid w:val="00C004DC"/>
    <w:rsid w:val="00C12ECC"/>
    <w:rsid w:val="00C1331D"/>
    <w:rsid w:val="00C163F6"/>
    <w:rsid w:val="00C16761"/>
    <w:rsid w:val="00C20334"/>
    <w:rsid w:val="00C217D8"/>
    <w:rsid w:val="00C2251E"/>
    <w:rsid w:val="00C2327F"/>
    <w:rsid w:val="00C25021"/>
    <w:rsid w:val="00C30AFD"/>
    <w:rsid w:val="00C319B1"/>
    <w:rsid w:val="00C33450"/>
    <w:rsid w:val="00C341D9"/>
    <w:rsid w:val="00C34B4B"/>
    <w:rsid w:val="00C34B92"/>
    <w:rsid w:val="00C35BC8"/>
    <w:rsid w:val="00C37508"/>
    <w:rsid w:val="00C4044B"/>
    <w:rsid w:val="00C45675"/>
    <w:rsid w:val="00C57911"/>
    <w:rsid w:val="00C60BAC"/>
    <w:rsid w:val="00C61AD6"/>
    <w:rsid w:val="00C62026"/>
    <w:rsid w:val="00C63643"/>
    <w:rsid w:val="00C72106"/>
    <w:rsid w:val="00C75240"/>
    <w:rsid w:val="00C76E08"/>
    <w:rsid w:val="00C77730"/>
    <w:rsid w:val="00C8015B"/>
    <w:rsid w:val="00C8293A"/>
    <w:rsid w:val="00C82ADE"/>
    <w:rsid w:val="00C85939"/>
    <w:rsid w:val="00C86410"/>
    <w:rsid w:val="00C87971"/>
    <w:rsid w:val="00C91195"/>
    <w:rsid w:val="00CA2106"/>
    <w:rsid w:val="00CA304D"/>
    <w:rsid w:val="00CA310D"/>
    <w:rsid w:val="00CA657E"/>
    <w:rsid w:val="00CA7007"/>
    <w:rsid w:val="00CB0FDB"/>
    <w:rsid w:val="00CB150D"/>
    <w:rsid w:val="00CB1BC9"/>
    <w:rsid w:val="00CC14FB"/>
    <w:rsid w:val="00CC5731"/>
    <w:rsid w:val="00CC5780"/>
    <w:rsid w:val="00CC668F"/>
    <w:rsid w:val="00CE5672"/>
    <w:rsid w:val="00CE7486"/>
    <w:rsid w:val="00CF034F"/>
    <w:rsid w:val="00CF0C19"/>
    <w:rsid w:val="00CF2B09"/>
    <w:rsid w:val="00D01644"/>
    <w:rsid w:val="00D01A91"/>
    <w:rsid w:val="00D04303"/>
    <w:rsid w:val="00D075D8"/>
    <w:rsid w:val="00D138AF"/>
    <w:rsid w:val="00D17585"/>
    <w:rsid w:val="00D212FD"/>
    <w:rsid w:val="00D2240C"/>
    <w:rsid w:val="00D228E6"/>
    <w:rsid w:val="00D22AD6"/>
    <w:rsid w:val="00D23FEC"/>
    <w:rsid w:val="00D24437"/>
    <w:rsid w:val="00D24EA6"/>
    <w:rsid w:val="00D25DCB"/>
    <w:rsid w:val="00D31CEA"/>
    <w:rsid w:val="00D3392F"/>
    <w:rsid w:val="00D419BB"/>
    <w:rsid w:val="00D420D9"/>
    <w:rsid w:val="00D43346"/>
    <w:rsid w:val="00D43923"/>
    <w:rsid w:val="00D44765"/>
    <w:rsid w:val="00D44EEB"/>
    <w:rsid w:val="00D51E72"/>
    <w:rsid w:val="00D556BF"/>
    <w:rsid w:val="00D55752"/>
    <w:rsid w:val="00D57B2F"/>
    <w:rsid w:val="00D609D1"/>
    <w:rsid w:val="00D63AB5"/>
    <w:rsid w:val="00D67109"/>
    <w:rsid w:val="00D70BF9"/>
    <w:rsid w:val="00D71E1F"/>
    <w:rsid w:val="00D75DE4"/>
    <w:rsid w:val="00D767F5"/>
    <w:rsid w:val="00D77AD3"/>
    <w:rsid w:val="00D77C82"/>
    <w:rsid w:val="00D81633"/>
    <w:rsid w:val="00D83199"/>
    <w:rsid w:val="00D8439A"/>
    <w:rsid w:val="00D856D5"/>
    <w:rsid w:val="00D86C95"/>
    <w:rsid w:val="00D916AF"/>
    <w:rsid w:val="00D923FB"/>
    <w:rsid w:val="00D95B62"/>
    <w:rsid w:val="00D95E09"/>
    <w:rsid w:val="00D975A7"/>
    <w:rsid w:val="00DA60A6"/>
    <w:rsid w:val="00DB04B3"/>
    <w:rsid w:val="00DB3515"/>
    <w:rsid w:val="00DB3BCE"/>
    <w:rsid w:val="00DC04D7"/>
    <w:rsid w:val="00DC43A3"/>
    <w:rsid w:val="00DC43C6"/>
    <w:rsid w:val="00DC5EBB"/>
    <w:rsid w:val="00DC7582"/>
    <w:rsid w:val="00DD050E"/>
    <w:rsid w:val="00DD4A11"/>
    <w:rsid w:val="00DE189F"/>
    <w:rsid w:val="00DE2271"/>
    <w:rsid w:val="00DE671B"/>
    <w:rsid w:val="00DE6AA0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22609"/>
    <w:rsid w:val="00E237D1"/>
    <w:rsid w:val="00E25E05"/>
    <w:rsid w:val="00E26072"/>
    <w:rsid w:val="00E36290"/>
    <w:rsid w:val="00E36F24"/>
    <w:rsid w:val="00E37F66"/>
    <w:rsid w:val="00E4088E"/>
    <w:rsid w:val="00E41DE8"/>
    <w:rsid w:val="00E424DA"/>
    <w:rsid w:val="00E503CB"/>
    <w:rsid w:val="00E52590"/>
    <w:rsid w:val="00E536DC"/>
    <w:rsid w:val="00E53C93"/>
    <w:rsid w:val="00E55400"/>
    <w:rsid w:val="00E5797C"/>
    <w:rsid w:val="00E61FA2"/>
    <w:rsid w:val="00E635A6"/>
    <w:rsid w:val="00E67E67"/>
    <w:rsid w:val="00E71734"/>
    <w:rsid w:val="00E74211"/>
    <w:rsid w:val="00E75E5D"/>
    <w:rsid w:val="00E76654"/>
    <w:rsid w:val="00E77C81"/>
    <w:rsid w:val="00E80EFD"/>
    <w:rsid w:val="00E81CB0"/>
    <w:rsid w:val="00E8323D"/>
    <w:rsid w:val="00E871A8"/>
    <w:rsid w:val="00E90364"/>
    <w:rsid w:val="00E93347"/>
    <w:rsid w:val="00E933CD"/>
    <w:rsid w:val="00EA096D"/>
    <w:rsid w:val="00EA12C6"/>
    <w:rsid w:val="00EA5C07"/>
    <w:rsid w:val="00EB0907"/>
    <w:rsid w:val="00EB2458"/>
    <w:rsid w:val="00EB2811"/>
    <w:rsid w:val="00EB3038"/>
    <w:rsid w:val="00EB4316"/>
    <w:rsid w:val="00EC0039"/>
    <w:rsid w:val="00EC1115"/>
    <w:rsid w:val="00EC175D"/>
    <w:rsid w:val="00EC2133"/>
    <w:rsid w:val="00EC620B"/>
    <w:rsid w:val="00EC796E"/>
    <w:rsid w:val="00ED012F"/>
    <w:rsid w:val="00ED1EA6"/>
    <w:rsid w:val="00ED3E02"/>
    <w:rsid w:val="00EE0D2A"/>
    <w:rsid w:val="00EE29DC"/>
    <w:rsid w:val="00EE41BF"/>
    <w:rsid w:val="00EE4C65"/>
    <w:rsid w:val="00EE77E0"/>
    <w:rsid w:val="00EF46D2"/>
    <w:rsid w:val="00EF4EE4"/>
    <w:rsid w:val="00F021D2"/>
    <w:rsid w:val="00F02405"/>
    <w:rsid w:val="00F04C1A"/>
    <w:rsid w:val="00F078E3"/>
    <w:rsid w:val="00F10D42"/>
    <w:rsid w:val="00F1127F"/>
    <w:rsid w:val="00F13153"/>
    <w:rsid w:val="00F1354B"/>
    <w:rsid w:val="00F17E19"/>
    <w:rsid w:val="00F17FA7"/>
    <w:rsid w:val="00F2051A"/>
    <w:rsid w:val="00F209F9"/>
    <w:rsid w:val="00F22D43"/>
    <w:rsid w:val="00F2361D"/>
    <w:rsid w:val="00F25080"/>
    <w:rsid w:val="00F26426"/>
    <w:rsid w:val="00F3281A"/>
    <w:rsid w:val="00F41476"/>
    <w:rsid w:val="00F43315"/>
    <w:rsid w:val="00F436A5"/>
    <w:rsid w:val="00F47586"/>
    <w:rsid w:val="00F5060B"/>
    <w:rsid w:val="00F5074A"/>
    <w:rsid w:val="00F5076F"/>
    <w:rsid w:val="00F50B47"/>
    <w:rsid w:val="00F559A5"/>
    <w:rsid w:val="00F57EB3"/>
    <w:rsid w:val="00F61D91"/>
    <w:rsid w:val="00F66997"/>
    <w:rsid w:val="00F71083"/>
    <w:rsid w:val="00F71113"/>
    <w:rsid w:val="00F727DA"/>
    <w:rsid w:val="00F80443"/>
    <w:rsid w:val="00F81233"/>
    <w:rsid w:val="00F844E6"/>
    <w:rsid w:val="00F862AE"/>
    <w:rsid w:val="00F87FF9"/>
    <w:rsid w:val="00F9159C"/>
    <w:rsid w:val="00F942AC"/>
    <w:rsid w:val="00FA005F"/>
    <w:rsid w:val="00FA0812"/>
    <w:rsid w:val="00FA0BB2"/>
    <w:rsid w:val="00FB49F0"/>
    <w:rsid w:val="00FB5B97"/>
    <w:rsid w:val="00FD6391"/>
    <w:rsid w:val="00FD7757"/>
    <w:rsid w:val="00FE2973"/>
    <w:rsid w:val="00FE607D"/>
    <w:rsid w:val="00FE6367"/>
    <w:rsid w:val="00FE75A4"/>
    <w:rsid w:val="00FF45E5"/>
    <w:rsid w:val="0217AD97"/>
    <w:rsid w:val="07F82539"/>
    <w:rsid w:val="09A9165B"/>
    <w:rsid w:val="1286EAF4"/>
    <w:rsid w:val="24593068"/>
    <w:rsid w:val="2E293B33"/>
    <w:rsid w:val="3293429A"/>
    <w:rsid w:val="47D654B5"/>
    <w:rsid w:val="488AF4A8"/>
    <w:rsid w:val="54002460"/>
    <w:rsid w:val="54968C6D"/>
    <w:rsid w:val="5921EF58"/>
    <w:rsid w:val="5EA99A8C"/>
    <w:rsid w:val="724C19B1"/>
    <w:rsid w:val="7A520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D3C5F1"/>
  <w15:chartTrackingRefBased/>
  <w15:docId w15:val="{C506D9D3-005C-4985-A7A9-240777CD7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49C"/>
    <w:pPr>
      <w:keepNext/>
      <w:keepLines/>
      <w:pageBreakBefore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C68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5EBB"/>
    <w:pPr>
      <w:ind w:left="1134" w:hanging="1134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9C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C68"/>
    <w:rPr>
      <w:rFonts w:eastAsiaTheme="majorEastAsia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5EBB"/>
    <w:rPr>
      <w:b/>
      <w:bCs/>
      <w:color w:val="0D0D0D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numPr>
        <w:numId w:val="0"/>
      </w:num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  <w:style w:type="table" w:styleId="GridTable2">
    <w:name w:val="Grid Table 2"/>
    <w:basedOn w:val="TableNormal"/>
    <w:uiPriority w:val="47"/>
    <w:rsid w:val="002A534D"/>
    <w:pPr>
      <w:spacing w:after="0" w:line="240" w:lineRule="auto"/>
    </w:pPr>
    <w:tblPr>
      <w:tblStyleRowBandSize w:val="1"/>
      <w:tblStyleColBandSize w:val="1"/>
      <w:tblBorders>
        <w:top w:val="single" w:sz="2" w:space="0" w:color="6D6D6D" w:themeColor="text1" w:themeTint="99"/>
        <w:bottom w:val="single" w:sz="2" w:space="0" w:color="6D6D6D" w:themeColor="text1" w:themeTint="99"/>
        <w:insideH w:val="single" w:sz="2" w:space="0" w:color="6D6D6D" w:themeColor="text1" w:themeTint="99"/>
        <w:insideV w:val="single" w:sz="2" w:space="0" w:color="6D6D6D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D6D6D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D6D6D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styleId="PlainTable4">
    <w:name w:val="Plain Table 4"/>
    <w:basedOn w:val="TableNormal"/>
    <w:uiPriority w:val="44"/>
    <w:rsid w:val="002A53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2A534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180D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662B2D"/>
    <w:rPr>
      <w:color w:val="666666"/>
    </w:rPr>
  </w:style>
  <w:style w:type="character" w:customStyle="1" w:styleId="Dropdown">
    <w:name w:val="Drop down"/>
    <w:basedOn w:val="DefaultParagraphFont"/>
    <w:uiPriority w:val="1"/>
    <w:rsid w:val="0063155A"/>
    <w:rPr>
      <w:rFonts w:ascii="Figtree" w:hAnsi="Figtree"/>
    </w:rPr>
  </w:style>
  <w:style w:type="character" w:styleId="Mention">
    <w:name w:val="Mention"/>
    <w:basedOn w:val="DefaultParagraphFont"/>
    <w:uiPriority w:val="99"/>
    <w:unhideWhenUsed/>
    <w:rsid w:val="005F4DA0"/>
    <w:rPr>
      <w:color w:val="2B579A"/>
      <w:shd w:val="clear" w:color="auto" w:fill="E1DFDD"/>
    </w:rPr>
  </w:style>
  <w:style w:type="paragraph" w:styleId="ListParagraph">
    <w:name w:val="List Paragraph"/>
    <w:basedOn w:val="Normal"/>
    <w:uiPriority w:val="34"/>
    <w:rsid w:val="00C77730"/>
    <w:pPr>
      <w:ind w:left="720"/>
      <w:contextualSpacing/>
    </w:pPr>
  </w:style>
  <w:style w:type="character" w:customStyle="1" w:styleId="Style3">
    <w:name w:val="Style3"/>
    <w:basedOn w:val="Bulletlist1Char"/>
    <w:uiPriority w:val="1"/>
    <w:rsid w:val="0062371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5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3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550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enang\Downloads\new%20word\QAWordTemplate_BlackBL_June2024_v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0A1EDB-7E79-4BB6-A6B9-C0B5B4F70175}"/>
      </w:docPartPr>
      <w:docPartBody>
        <w:p w:rsidR="00695E15" w:rsidRDefault="00423978">
          <w:r w:rsidRPr="00476FF3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892D58-8F74-418E-95A9-0E5C398D2400}"/>
      </w:docPartPr>
      <w:docPartBody>
        <w:p w:rsidR="00BF5BC8" w:rsidRDefault="00695E15">
          <w:r w:rsidRPr="00D31B7F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4AD74B-007F-4AB1-B4AA-45F67C0EDA4A}"/>
      </w:docPartPr>
      <w:docPartBody>
        <w:p w:rsidR="00BF5BC8" w:rsidRDefault="00695E15">
          <w:r w:rsidRPr="00D31B7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569F8C7C98D4C8C9DF9076960031F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32F7E4-A194-4B13-8392-4C766EE5078D}"/>
      </w:docPartPr>
      <w:docPartBody>
        <w:p w:rsidR="00BF5BC8" w:rsidRDefault="00695E15" w:rsidP="00695E15">
          <w:pPr>
            <w:pStyle w:val="0569F8C7C98D4C8C9DF9076960031FB7"/>
          </w:pPr>
          <w:r w:rsidRPr="00476FF3">
            <w:rPr>
              <w:rStyle w:val="PlaceholderText"/>
            </w:rPr>
            <w:t>Choose an item.</w:t>
          </w:r>
        </w:p>
      </w:docPartBody>
    </w:docPart>
    <w:docPart>
      <w:docPartPr>
        <w:name w:val="29FC9B23F0AD45EABEE81E0BD06ABF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EDDF4F-03EC-40F8-A228-0894466150E2}"/>
      </w:docPartPr>
      <w:docPartBody>
        <w:p w:rsidR="007F6C0B" w:rsidRDefault="00062421" w:rsidP="00062421">
          <w:pPr>
            <w:pStyle w:val="29FC9B23F0AD45EABEE81E0BD06ABF28"/>
          </w:pPr>
          <w:r w:rsidRPr="00476FF3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796F9C-D4AE-466B-AABB-82F41AF4D0CE}"/>
      </w:docPartPr>
      <w:docPartBody>
        <w:p w:rsidR="007F6C0B" w:rsidRDefault="00062421">
          <w:r w:rsidRPr="00C42D7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9FA87C905254E0991C68AE165619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D21D23-C772-4903-A0D8-DEE77090BF80}"/>
      </w:docPartPr>
      <w:docPartBody>
        <w:p w:rsidR="00E425F8" w:rsidRDefault="00AD57DA" w:rsidP="00AD57DA">
          <w:pPr>
            <w:pStyle w:val="99FA87C905254E0991C68AE1656191A8"/>
          </w:pPr>
          <w:r w:rsidRPr="00C42D7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71F07E0D8884BEA983DB6922ACA46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145B64-0F77-4E93-A860-4A7BED9CC35D}"/>
      </w:docPartPr>
      <w:docPartBody>
        <w:p w:rsidR="00E425F8" w:rsidRDefault="00AD57DA" w:rsidP="00AD57DA">
          <w:pPr>
            <w:pStyle w:val="E71F07E0D8884BEA983DB6922ACA4680"/>
          </w:pPr>
          <w:r w:rsidRPr="00476FF3">
            <w:rPr>
              <w:rStyle w:val="PlaceholderText"/>
            </w:rPr>
            <w:t>Choose an item.</w:t>
          </w:r>
        </w:p>
      </w:docPartBody>
    </w:docPart>
    <w:docPart>
      <w:docPartPr>
        <w:name w:val="54D6D8B62DB04560941F12450714D9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BF8032-4143-46F6-9C36-6BF1A9B56F91}"/>
      </w:docPartPr>
      <w:docPartBody>
        <w:p w:rsidR="00E425F8" w:rsidRDefault="00AD57DA" w:rsidP="00AD57DA">
          <w:pPr>
            <w:pStyle w:val="54D6D8B62DB04560941F12450714D972"/>
          </w:pPr>
          <w:r w:rsidRPr="00D31B7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AA0DE983DD42558EDFDA4C6F6C8E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DE3843-E3A9-4096-AE8D-8323D96C8F29}"/>
      </w:docPartPr>
      <w:docPartBody>
        <w:p w:rsidR="00E425F8" w:rsidRDefault="00AD57DA" w:rsidP="00AD57DA">
          <w:pPr>
            <w:pStyle w:val="8DAA0DE983DD42558EDFDA4C6F6C8EEA"/>
          </w:pPr>
          <w:r w:rsidRPr="00476FF3">
            <w:rPr>
              <w:rStyle w:val="PlaceholderText"/>
            </w:rPr>
            <w:t>Choose an item.</w:t>
          </w:r>
        </w:p>
      </w:docPartBody>
    </w:docPart>
    <w:docPart>
      <w:docPartPr>
        <w:name w:val="9B843ABBB4114469B97F4C38686650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690F6A-3A67-465F-A372-5CF27D3E7F4A}"/>
      </w:docPartPr>
      <w:docPartBody>
        <w:p w:rsidR="00000000" w:rsidRDefault="00BD08C7" w:rsidP="00BD08C7">
          <w:pPr>
            <w:pStyle w:val="9B843ABBB4114469B97F4C3868665093"/>
          </w:pPr>
          <w:r w:rsidRPr="00D31B7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1D01AA02434BA6BA44C59F65E4AA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CF25A-D96D-445C-AEEA-8331BE24F264}"/>
      </w:docPartPr>
      <w:docPartBody>
        <w:p w:rsidR="00000000" w:rsidRDefault="00BD08C7" w:rsidP="00BD08C7">
          <w:pPr>
            <w:pStyle w:val="C11D01AA02434BA6BA44C59F65E4AA74"/>
          </w:pPr>
          <w:r w:rsidRPr="00D31B7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88F5463ADFE4EEDAD1D824C96912C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208373-70D9-4ECB-9BCD-408171934EA2}"/>
      </w:docPartPr>
      <w:docPartBody>
        <w:p w:rsidR="00000000" w:rsidRDefault="00BD08C7" w:rsidP="00BD08C7">
          <w:pPr>
            <w:pStyle w:val="C88F5463ADFE4EEDAD1D824C96912CEF"/>
          </w:pPr>
          <w:r w:rsidRPr="00D31B7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F53480FD6C44F993A0EB9E70CA2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9A87D2-9153-45B8-98D0-AC8B6DE7C9E4}"/>
      </w:docPartPr>
      <w:docPartBody>
        <w:p w:rsidR="00000000" w:rsidRDefault="00BD08C7" w:rsidP="00BD08C7">
          <w:pPr>
            <w:pStyle w:val="DDF53480FD6C44F993A0EB9E70CA2F97"/>
          </w:pPr>
          <w:r w:rsidRPr="00D31B7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altName w:val="Calibri"/>
    <w:charset w:val="00"/>
    <w:family w:val="auto"/>
    <w:pitch w:val="variable"/>
    <w:sig w:usb0="A000006F" w:usb1="0000007B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Figtree ExtraBold">
    <w:altName w:val="Calibri"/>
    <w:charset w:val="00"/>
    <w:family w:val="auto"/>
    <w:pitch w:val="variable"/>
    <w:sig w:usb0="A000006F" w:usb1="0000007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gtree SemiBold">
    <w:altName w:val="Calibri"/>
    <w:charset w:val="00"/>
    <w:family w:val="auto"/>
    <w:pitch w:val="variable"/>
    <w:sig w:usb0="A000006F" w:usb1="0000007B" w:usb2="00000000" w:usb3="00000000" w:csb0="00000093" w:csb1="00000000"/>
  </w:font>
  <w:font w:name="Figtree Light">
    <w:altName w:val="Calibri"/>
    <w:charset w:val="00"/>
    <w:family w:val="auto"/>
    <w:pitch w:val="variable"/>
    <w:sig w:usb0="A000006F" w:usb1="0000007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978"/>
    <w:rsid w:val="00062421"/>
    <w:rsid w:val="000A6813"/>
    <w:rsid w:val="001D135A"/>
    <w:rsid w:val="00201E2D"/>
    <w:rsid w:val="002A2AED"/>
    <w:rsid w:val="002D19CE"/>
    <w:rsid w:val="002F0423"/>
    <w:rsid w:val="00321B0D"/>
    <w:rsid w:val="003B2949"/>
    <w:rsid w:val="00423978"/>
    <w:rsid w:val="00467120"/>
    <w:rsid w:val="00485A31"/>
    <w:rsid w:val="004974C2"/>
    <w:rsid w:val="004A12D5"/>
    <w:rsid w:val="0055272D"/>
    <w:rsid w:val="005745E5"/>
    <w:rsid w:val="00606B96"/>
    <w:rsid w:val="00611075"/>
    <w:rsid w:val="00695E15"/>
    <w:rsid w:val="007054D1"/>
    <w:rsid w:val="0071201A"/>
    <w:rsid w:val="00731CDB"/>
    <w:rsid w:val="007D5964"/>
    <w:rsid w:val="007D7ED0"/>
    <w:rsid w:val="007F6C0B"/>
    <w:rsid w:val="00850F1D"/>
    <w:rsid w:val="008D1F94"/>
    <w:rsid w:val="00933E7C"/>
    <w:rsid w:val="00AA687F"/>
    <w:rsid w:val="00AB01EA"/>
    <w:rsid w:val="00AD28E3"/>
    <w:rsid w:val="00AD57DA"/>
    <w:rsid w:val="00B424C2"/>
    <w:rsid w:val="00BD08C7"/>
    <w:rsid w:val="00BF5BC8"/>
    <w:rsid w:val="00C2251E"/>
    <w:rsid w:val="00CA657E"/>
    <w:rsid w:val="00CF0C19"/>
    <w:rsid w:val="00E26072"/>
    <w:rsid w:val="00E425F8"/>
    <w:rsid w:val="00F2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5FE8B1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D08C7"/>
    <w:rPr>
      <w:color w:val="666666"/>
    </w:rPr>
  </w:style>
  <w:style w:type="paragraph" w:customStyle="1" w:styleId="0569F8C7C98D4C8C9DF9076960031FB7">
    <w:name w:val="0569F8C7C98D4C8C9DF9076960031FB7"/>
    <w:rsid w:val="00695E15"/>
  </w:style>
  <w:style w:type="paragraph" w:customStyle="1" w:styleId="29FC9B23F0AD45EABEE81E0BD06ABF28">
    <w:name w:val="29FC9B23F0AD45EABEE81E0BD06ABF28"/>
    <w:rsid w:val="00062421"/>
  </w:style>
  <w:style w:type="paragraph" w:customStyle="1" w:styleId="99FA87C905254E0991C68AE1656191A8">
    <w:name w:val="99FA87C905254E0991C68AE1656191A8"/>
    <w:rsid w:val="00AD57DA"/>
  </w:style>
  <w:style w:type="paragraph" w:customStyle="1" w:styleId="E71F07E0D8884BEA983DB6922ACA4680">
    <w:name w:val="E71F07E0D8884BEA983DB6922ACA4680"/>
    <w:rsid w:val="00AD57DA"/>
  </w:style>
  <w:style w:type="paragraph" w:customStyle="1" w:styleId="54D6D8B62DB04560941F12450714D972">
    <w:name w:val="54D6D8B62DB04560941F12450714D972"/>
    <w:rsid w:val="00AD57DA"/>
  </w:style>
  <w:style w:type="paragraph" w:customStyle="1" w:styleId="8DAA0DE983DD42558EDFDA4C6F6C8EEA">
    <w:name w:val="8DAA0DE983DD42558EDFDA4C6F6C8EEA"/>
    <w:rsid w:val="00AD57DA"/>
  </w:style>
  <w:style w:type="paragraph" w:customStyle="1" w:styleId="9B843ABBB4114469B97F4C3868665093">
    <w:name w:val="9B843ABBB4114469B97F4C3868665093"/>
    <w:rsid w:val="00BD08C7"/>
  </w:style>
  <w:style w:type="paragraph" w:customStyle="1" w:styleId="C11D01AA02434BA6BA44C59F65E4AA74">
    <w:name w:val="C11D01AA02434BA6BA44C59F65E4AA74"/>
    <w:rsid w:val="00BD08C7"/>
  </w:style>
  <w:style w:type="paragraph" w:customStyle="1" w:styleId="C88F5463ADFE4EEDAD1D824C96912CEF">
    <w:name w:val="C88F5463ADFE4EEDAD1D824C96912CEF"/>
    <w:rsid w:val="00BD08C7"/>
  </w:style>
  <w:style w:type="paragraph" w:customStyle="1" w:styleId="DDF53480FD6C44F993A0EB9E70CA2F97">
    <w:name w:val="DDF53480FD6C44F993A0EB9E70CA2F97"/>
    <w:rsid w:val="00BD08C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2F3132CABD445856BE0F647982EB2" ma:contentTypeVersion="19" ma:contentTypeDescription="Create a new document." ma:contentTypeScope="" ma:versionID="f04380f156f768a07cd48d746c849500">
  <xsd:schema xmlns:xsd="http://www.w3.org/2001/XMLSchema" xmlns:xs="http://www.w3.org/2001/XMLSchema" xmlns:p="http://schemas.microsoft.com/office/2006/metadata/properties" xmlns:ns2="35c74202-6262-43ee-80e5-eb97de261190" xmlns:ns3="ae7a5ef5-f60e-4918-a47e-25aad02606cf" targetNamespace="http://schemas.microsoft.com/office/2006/metadata/properties" ma:root="true" ma:fieldsID="5fa5909d1f6fdfe7531ab46f7826475b" ns2:_="" ns3:_="">
    <xsd:import namespace="35c74202-6262-43ee-80e5-eb97de261190"/>
    <xsd:import namespace="ae7a5ef5-f60e-4918-a47e-25aad02606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c74202-6262-43ee-80e5-eb97de2611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a5ef5-f60e-4918-a47e-25aad02606c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f0f66dd-f8d3-45b8-b695-4c91ef7551e9}" ma:internalName="TaxCatchAll" ma:showField="CatchAllData" ma:web="ae7a5ef5-f60e-4918-a47e-25aad02606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c74202-6262-43ee-80e5-eb97de261190">
      <Terms xmlns="http://schemas.microsoft.com/office/infopath/2007/PartnerControls"/>
    </lcf76f155ced4ddcb4097134ff3c332f>
    <TaxCatchAll xmlns="ae7a5ef5-f60e-4918-a47e-25aad02606cf" xsi:nil="true"/>
  </documentManagement>
</p:properties>
</file>

<file path=customXml/itemProps1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F4261D-029A-47B9-A10E-C08413F70D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c74202-6262-43ee-80e5-eb97de261190"/>
    <ds:schemaRef ds:uri="ae7a5ef5-f60e-4918-a47e-25aad02606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  <ds:schemaRef ds:uri="35c74202-6262-43ee-80e5-eb97de261190"/>
    <ds:schemaRef ds:uri="ae7a5ef5-f60e-4918-a47e-25aad02606c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QAWordTemplate_BlackBL_June2024_v2.dotx</Template>
  <TotalTime>82</TotalTime>
  <Pages>6</Pages>
  <Words>1126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Renang, Antonia</dc:creator>
  <cp:keywords/>
  <dc:description/>
  <cp:lastModifiedBy>Cameron, Donald</cp:lastModifiedBy>
  <cp:revision>6</cp:revision>
  <cp:lastPrinted>2024-06-06T17:35:00Z</cp:lastPrinted>
  <dcterms:created xsi:type="dcterms:W3CDTF">2026-02-26T16:51:00Z</dcterms:created>
  <dcterms:modified xsi:type="dcterms:W3CDTF">2026-04-20T11:31:00Z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0x010100A7F2F3132CABD445856BE0F647982EB2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  <property fmtid="{D5CDD505-2E9C-101B-9397-08002B2CF9AE}" pid="5" name="GrammarlyDocumentId">
    <vt:lpwstr>8011a573-2ed9-4def-8e32-b350a71313a9</vt:lpwstr>
  </property>
</Properties>
</file>